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D1F9" w14:textId="110DCD36" w:rsidR="00C47296" w:rsidRPr="00FA3B62" w:rsidRDefault="009F4970" w:rsidP="00C47296">
      <w:pPr>
        <w:pStyle w:val="BodyText"/>
        <w:spacing w:line="232" w:lineRule="exact"/>
        <w:rPr>
          <w:sz w:val="20"/>
          <w:szCs w:val="20"/>
        </w:rPr>
      </w:pPr>
      <w:r>
        <w:rPr>
          <w:sz w:val="20"/>
          <w:szCs w:val="20"/>
        </w:rPr>
        <w:t>[contactname]</w:t>
      </w:r>
    </w:p>
    <w:p w14:paraId="21B4F7AE" w14:textId="66B75E95" w:rsidR="00C47296" w:rsidRPr="00FA3B62" w:rsidRDefault="009F4970" w:rsidP="00C47296">
      <w:pPr>
        <w:pStyle w:val="BodyText"/>
        <w:spacing w:line="232" w:lineRule="exact"/>
        <w:rPr>
          <w:sz w:val="20"/>
          <w:szCs w:val="20"/>
        </w:rPr>
      </w:pPr>
      <w:r>
        <w:rPr>
          <w:sz w:val="20"/>
          <w:szCs w:val="20"/>
        </w:rPr>
        <w:t>[address]</w:t>
      </w:r>
    </w:p>
    <w:p w14:paraId="368E86DC" w14:textId="7C820D4F" w:rsidR="00C47296" w:rsidRPr="00FA3B62" w:rsidRDefault="009F4970" w:rsidP="00C47296">
      <w:pPr>
        <w:pStyle w:val="BodyText"/>
        <w:spacing w:line="232" w:lineRule="exact"/>
        <w:rPr>
          <w:sz w:val="20"/>
          <w:szCs w:val="20"/>
          <w:highlight w:val="yellow"/>
        </w:rPr>
      </w:pPr>
      <w:r>
        <w:rPr>
          <w:sz w:val="20"/>
          <w:szCs w:val="20"/>
        </w:rPr>
        <w:t>[zipcity]</w:t>
      </w:r>
    </w:p>
    <w:p w14:paraId="63A5FF0C" w14:textId="5AF87626" w:rsidR="00C21193" w:rsidRDefault="00927491" w:rsidP="0001442D">
      <w:pPr>
        <w:pStyle w:val="BodyText"/>
        <w:spacing w:line="232" w:lineRule="exact"/>
        <w:rPr>
          <w:sz w:val="20"/>
          <w:szCs w:val="20"/>
        </w:rPr>
      </w:pPr>
      <w:r w:rsidRPr="00AD4954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024B8E5" wp14:editId="08D9806D">
                <wp:simplePos x="0" y="0"/>
                <wp:positionH relativeFrom="page">
                  <wp:align>right</wp:align>
                </wp:positionH>
                <wp:positionV relativeFrom="paragraph">
                  <wp:posOffset>11112</wp:posOffset>
                </wp:positionV>
                <wp:extent cx="2024380" cy="140462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4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F9982" w14:textId="77777777" w:rsidR="00927491" w:rsidRPr="00170E25" w:rsidRDefault="00927491" w:rsidP="00927491">
                            <w:pPr>
                              <w:pStyle w:val="BodyText"/>
                              <w:spacing w:line="232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AD4954">
                              <w:rPr>
                                <w:iCs/>
                                <w:sz w:val="18"/>
                                <w:szCs w:val="18"/>
                              </w:rPr>
                              <w:t>Ihr Ansprechpartner:</w:t>
                            </w:r>
                          </w:p>
                          <w:p w14:paraId="0500E726" w14:textId="7F27EF01" w:rsidR="00927491" w:rsidRPr="00AD4954" w:rsidRDefault="00C41511" w:rsidP="00927491">
                            <w:pPr>
                              <w:pStyle w:val="BodyText"/>
                              <w:spacing w:line="232" w:lineRule="exact"/>
                              <w:rPr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  <w:szCs w:val="18"/>
                              </w:rPr>
                              <w:t>[salesman]</w:t>
                            </w:r>
                          </w:p>
                          <w:p w14:paraId="0EB044E5" w14:textId="77777777" w:rsidR="00927491" w:rsidRPr="00AD4954" w:rsidRDefault="00927491" w:rsidP="00927491">
                            <w:pPr>
                              <w:pStyle w:val="BodyText"/>
                              <w:spacing w:line="232" w:lineRule="exact"/>
                              <w:rPr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1B4FBF7D" w14:textId="77777777" w:rsidR="00927491" w:rsidRPr="00AD4954" w:rsidRDefault="00927491" w:rsidP="00927491">
                            <w:pPr>
                              <w:pStyle w:val="BodyText"/>
                              <w:spacing w:line="232" w:lineRule="exact"/>
                              <w:rPr>
                                <w:iCs/>
                                <w:sz w:val="18"/>
                                <w:szCs w:val="18"/>
                              </w:rPr>
                            </w:pPr>
                            <w:r w:rsidRPr="00AD4954">
                              <w:rPr>
                                <w:iCs/>
                                <w:sz w:val="18"/>
                                <w:szCs w:val="18"/>
                              </w:rPr>
                              <w:t>T +49 271 48093068</w:t>
                            </w:r>
                          </w:p>
                          <w:p w14:paraId="5D71DE06" w14:textId="77777777" w:rsidR="00927491" w:rsidRPr="00AD4954" w:rsidRDefault="00927491" w:rsidP="00927491">
                            <w:pPr>
                              <w:pStyle w:val="BodyText"/>
                              <w:spacing w:line="232" w:lineRule="exact"/>
                              <w:rPr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AD4954">
                              <w:rPr>
                                <w:sz w:val="18"/>
                                <w:szCs w:val="18"/>
                                <w:lang w:val="pt-PT"/>
                              </w:rPr>
                              <w:t>pm@redefine.group</w:t>
                            </w:r>
                          </w:p>
                          <w:p w14:paraId="745F6E2F" w14:textId="77777777" w:rsidR="00927491" w:rsidRPr="00AD4954" w:rsidRDefault="00927491" w:rsidP="00927491">
                            <w:pPr>
                              <w:pStyle w:val="BodyText"/>
                              <w:spacing w:line="232" w:lineRule="exac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12F165" w14:textId="2A7C9711" w:rsidR="00927491" w:rsidRPr="00AD4954" w:rsidRDefault="00927491" w:rsidP="00927491">
                            <w:pPr>
                              <w:pStyle w:val="BodyText"/>
                              <w:spacing w:line="232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D4954">
                              <w:rPr>
                                <w:sz w:val="18"/>
                                <w:szCs w:val="18"/>
                              </w:rPr>
                              <w:t xml:space="preserve">Berlin, </w:t>
                            </w:r>
                            <w:r w:rsidRPr="00AD4954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4954">
                              <w:rPr>
                                <w:sz w:val="18"/>
                                <w:szCs w:val="18"/>
                              </w:rPr>
                              <w:instrText xml:space="preserve"> TIME \@ "dd.MM.yyyy" </w:instrText>
                            </w:r>
                            <w:r w:rsidRPr="00AD4954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C41511">
                              <w:rPr>
                                <w:noProof/>
                                <w:sz w:val="18"/>
                                <w:szCs w:val="18"/>
                              </w:rPr>
                              <w:t>[date]</w:t>
                            </w:r>
                            <w:r w:rsidRPr="00AD4954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24B8E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08.2pt;margin-top:.85pt;width:159.4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" stroked="f">
                <v:textbox style="mso-fit-shape-to-text:t">
                  <w:txbxContent>
                    <w:p w14:paraId="298F9982" w14:textId="77777777" w:rsidR="00927491" w:rsidRPr="00170E25" w:rsidRDefault="00927491" w:rsidP="00927491">
                      <w:pPr>
                        <w:pStyle w:val="BodyText"/>
                        <w:spacing w:line="232" w:lineRule="exact"/>
                        <w:rPr>
                          <w:sz w:val="20"/>
                          <w:szCs w:val="20"/>
                        </w:rPr>
                      </w:pPr>
                      <w:r w:rsidRPr="00AD4954">
                        <w:rPr>
                          <w:iCs/>
                          <w:sz w:val="18"/>
                          <w:szCs w:val="18"/>
                        </w:rPr>
                        <w:t>Ihr Ansprechpartner:</w:t>
                      </w:r>
                    </w:p>
                    <w:p w14:paraId="0500E726" w14:textId="7F27EF01" w:rsidR="00927491" w:rsidRPr="00AD4954" w:rsidRDefault="00C41511" w:rsidP="00927491">
                      <w:pPr>
                        <w:pStyle w:val="BodyText"/>
                        <w:spacing w:line="232" w:lineRule="exact"/>
                        <w:rPr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Cs/>
                          <w:sz w:val="18"/>
                          <w:szCs w:val="18"/>
                        </w:rPr>
                        <w:t>[salesman]</w:t>
                      </w:r>
                    </w:p>
                    <w:p w14:paraId="0EB044E5" w14:textId="77777777" w:rsidR="00927491" w:rsidRPr="00AD4954" w:rsidRDefault="00927491" w:rsidP="00927491">
                      <w:pPr>
                        <w:pStyle w:val="BodyText"/>
                        <w:spacing w:line="232" w:lineRule="exact"/>
                        <w:rPr>
                          <w:iCs/>
                          <w:sz w:val="18"/>
                          <w:szCs w:val="18"/>
                        </w:rPr>
                      </w:pPr>
                    </w:p>
                    <w:p w14:paraId="1B4FBF7D" w14:textId="77777777" w:rsidR="00927491" w:rsidRPr="00AD4954" w:rsidRDefault="00927491" w:rsidP="00927491">
                      <w:pPr>
                        <w:pStyle w:val="BodyText"/>
                        <w:spacing w:line="232" w:lineRule="exact"/>
                        <w:rPr>
                          <w:iCs/>
                          <w:sz w:val="18"/>
                          <w:szCs w:val="18"/>
                        </w:rPr>
                      </w:pPr>
                      <w:r w:rsidRPr="00AD4954">
                        <w:rPr>
                          <w:iCs/>
                          <w:sz w:val="18"/>
                          <w:szCs w:val="18"/>
                        </w:rPr>
                        <w:t>T +49 271 48093068</w:t>
                      </w:r>
                    </w:p>
                    <w:p w14:paraId="5D71DE06" w14:textId="77777777" w:rsidR="00927491" w:rsidRPr="00AD4954" w:rsidRDefault="00927491" w:rsidP="00927491">
                      <w:pPr>
                        <w:pStyle w:val="BodyText"/>
                        <w:spacing w:line="232" w:lineRule="exact"/>
                        <w:rPr>
                          <w:sz w:val="18"/>
                          <w:szCs w:val="18"/>
                          <w:lang w:val="pt-PT"/>
                        </w:rPr>
                      </w:pPr>
                      <w:r w:rsidRPr="00AD4954">
                        <w:rPr>
                          <w:sz w:val="18"/>
                          <w:szCs w:val="18"/>
                          <w:lang w:val="pt-PT"/>
                        </w:rPr>
                        <w:t>pm@redefine.group</w:t>
                      </w:r>
                    </w:p>
                    <w:p w14:paraId="745F6E2F" w14:textId="77777777" w:rsidR="00927491" w:rsidRPr="00AD4954" w:rsidRDefault="00927491" w:rsidP="00927491">
                      <w:pPr>
                        <w:pStyle w:val="BodyText"/>
                        <w:spacing w:line="232" w:lineRule="exact"/>
                        <w:rPr>
                          <w:sz w:val="18"/>
                          <w:szCs w:val="18"/>
                        </w:rPr>
                      </w:pPr>
                    </w:p>
                    <w:p w14:paraId="0C12F165" w14:textId="2A7C9711" w:rsidR="00927491" w:rsidRPr="00AD4954" w:rsidRDefault="00927491" w:rsidP="00927491">
                      <w:pPr>
                        <w:pStyle w:val="BodyText"/>
                        <w:spacing w:line="232" w:lineRule="exact"/>
                        <w:rPr>
                          <w:sz w:val="18"/>
                          <w:szCs w:val="18"/>
                        </w:rPr>
                      </w:pPr>
                      <w:r w:rsidRPr="00AD4954">
                        <w:rPr>
                          <w:sz w:val="18"/>
                          <w:szCs w:val="18"/>
                        </w:rPr>
                        <w:t xml:space="preserve">Berlin, </w:t>
                      </w:r>
                      <w:r w:rsidRPr="00AD4954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AD4954">
                        <w:rPr>
                          <w:sz w:val="18"/>
                          <w:szCs w:val="18"/>
                        </w:rPr>
                        <w:instrText xml:space="preserve"> TIME \@ "dd.MM.yyyy" </w:instrText>
                      </w:r>
                      <w:r w:rsidRPr="00AD4954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C41511">
                        <w:rPr>
                          <w:noProof/>
                          <w:sz w:val="18"/>
                          <w:szCs w:val="18"/>
                        </w:rPr>
                        <w:t>[date]</w:t>
                      </w:r>
                      <w:r w:rsidRPr="00AD4954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85D658" w14:textId="77777777" w:rsidR="00927491" w:rsidRPr="0001442D" w:rsidRDefault="00927491" w:rsidP="00D8039F">
      <w:pPr>
        <w:pStyle w:val="BodyText"/>
        <w:spacing w:line="232" w:lineRule="exact"/>
        <w:rPr>
          <w:sz w:val="20"/>
          <w:szCs w:val="20"/>
        </w:rPr>
      </w:pPr>
    </w:p>
    <w:p w14:paraId="2A577AB7" w14:textId="09411A97" w:rsidR="00F75441" w:rsidRDefault="0010545D" w:rsidP="00D8039F">
      <w:pPr>
        <w:pStyle w:val="BodyText"/>
        <w:spacing w:line="232" w:lineRule="exac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Dauermietrechnung</w:t>
      </w:r>
    </w:p>
    <w:p w14:paraId="43B1AA64" w14:textId="77777777" w:rsidR="00145819" w:rsidRDefault="00145819" w:rsidP="00D8039F">
      <w:pPr>
        <w:pStyle w:val="BodyText"/>
        <w:spacing w:line="232" w:lineRule="exact"/>
        <w:rPr>
          <w:b/>
          <w:bCs/>
          <w:sz w:val="20"/>
          <w:szCs w:val="20"/>
        </w:rPr>
      </w:pPr>
    </w:p>
    <w:p w14:paraId="24C61B73" w14:textId="7251DB46" w:rsidR="00F355ED" w:rsidRDefault="00F355ED" w:rsidP="00D8039F">
      <w:pPr>
        <w:pStyle w:val="BodyText"/>
        <w:spacing w:line="232" w:lineRule="exac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Zeitraum:</w:t>
      </w:r>
      <w:r w:rsidR="00145819">
        <w:rPr>
          <w:b/>
          <w:bCs/>
          <w:sz w:val="20"/>
          <w:szCs w:val="20"/>
        </w:rPr>
        <w:tab/>
      </w:r>
      <w:r w:rsidR="00145819">
        <w:rPr>
          <w:b/>
          <w:bCs/>
          <w:sz w:val="20"/>
          <w:szCs w:val="20"/>
        </w:rPr>
        <w:tab/>
      </w:r>
      <w:r w:rsidR="000571D8">
        <w:rPr>
          <w:b/>
          <w:bCs/>
          <w:sz w:val="20"/>
          <w:szCs w:val="20"/>
        </w:rPr>
        <w:t xml:space="preserve">ab dem </w:t>
      </w:r>
      <w:r w:rsidR="009F4970">
        <w:rPr>
          <w:b/>
          <w:bCs/>
          <w:sz w:val="20"/>
          <w:szCs w:val="20"/>
        </w:rPr>
        <w:t>[timestart]</w:t>
      </w:r>
    </w:p>
    <w:p w14:paraId="67E07D3A" w14:textId="6FF79D59" w:rsidR="00F355ED" w:rsidRDefault="00F355ED" w:rsidP="00D8039F">
      <w:pPr>
        <w:pStyle w:val="BodyText"/>
        <w:spacing w:line="232" w:lineRule="exact"/>
        <w:rPr>
          <w:bCs/>
          <w:sz w:val="20"/>
          <w:szCs w:val="20"/>
        </w:rPr>
      </w:pPr>
      <w:r>
        <w:rPr>
          <w:bCs/>
          <w:sz w:val="20"/>
          <w:szCs w:val="20"/>
        </w:rPr>
        <w:t>Liegenschaft</w:t>
      </w:r>
      <w:r w:rsidR="00145819">
        <w:rPr>
          <w:bCs/>
          <w:sz w:val="20"/>
          <w:szCs w:val="20"/>
        </w:rPr>
        <w:tab/>
      </w:r>
      <w:r w:rsidR="00145819">
        <w:rPr>
          <w:bCs/>
          <w:sz w:val="20"/>
          <w:szCs w:val="20"/>
        </w:rPr>
        <w:tab/>
      </w:r>
      <w:r w:rsidR="009F4970">
        <w:rPr>
          <w:bCs/>
          <w:sz w:val="20"/>
          <w:szCs w:val="20"/>
        </w:rPr>
        <w:t>[totaladdress]</w:t>
      </w:r>
    </w:p>
    <w:p w14:paraId="7A66E194" w14:textId="7A4584C8" w:rsidR="00F355ED" w:rsidRDefault="00F355ED" w:rsidP="00D8039F">
      <w:pPr>
        <w:pStyle w:val="BodyText"/>
        <w:spacing w:line="232" w:lineRule="exact"/>
        <w:rPr>
          <w:bCs/>
          <w:sz w:val="20"/>
          <w:szCs w:val="20"/>
        </w:rPr>
      </w:pPr>
      <w:r>
        <w:rPr>
          <w:bCs/>
          <w:sz w:val="20"/>
          <w:szCs w:val="20"/>
        </w:rPr>
        <w:t>USt-ID</w:t>
      </w:r>
      <w:r w:rsidR="00145819">
        <w:rPr>
          <w:bCs/>
          <w:sz w:val="20"/>
          <w:szCs w:val="20"/>
        </w:rPr>
        <w:t>:</w:t>
      </w:r>
      <w:r w:rsidR="00145819">
        <w:rPr>
          <w:bCs/>
          <w:sz w:val="20"/>
          <w:szCs w:val="20"/>
        </w:rPr>
        <w:tab/>
      </w:r>
      <w:r w:rsidR="00145819">
        <w:rPr>
          <w:bCs/>
          <w:sz w:val="20"/>
          <w:szCs w:val="20"/>
        </w:rPr>
        <w:tab/>
      </w:r>
      <w:r w:rsidR="00145819">
        <w:rPr>
          <w:bCs/>
          <w:sz w:val="20"/>
          <w:szCs w:val="20"/>
        </w:rPr>
        <w:tab/>
      </w:r>
      <w:r w:rsidR="009F4970">
        <w:rPr>
          <w:bCs/>
          <w:sz w:val="20"/>
          <w:szCs w:val="20"/>
        </w:rPr>
        <w:t>[ustid]</w:t>
      </w:r>
      <w:r w:rsidR="009F4970">
        <w:rPr>
          <w:bCs/>
          <w:sz w:val="20"/>
          <w:szCs w:val="20"/>
        </w:rPr>
        <w:tab/>
      </w:r>
    </w:p>
    <w:p w14:paraId="757DEFBD" w14:textId="5EA7936F" w:rsidR="00145819" w:rsidRDefault="00145819" w:rsidP="00D8039F">
      <w:pPr>
        <w:pStyle w:val="BodyText"/>
        <w:spacing w:line="232" w:lineRule="exact"/>
        <w:rPr>
          <w:bCs/>
          <w:sz w:val="20"/>
          <w:szCs w:val="20"/>
        </w:rPr>
      </w:pPr>
      <w:r>
        <w:rPr>
          <w:bCs/>
          <w:sz w:val="20"/>
          <w:szCs w:val="20"/>
        </w:rPr>
        <w:t>Mietvertrag-Nr.: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="009F4970">
        <w:rPr>
          <w:bCs/>
          <w:sz w:val="20"/>
          <w:szCs w:val="20"/>
        </w:rPr>
        <w:t>[tenancyunit]</w:t>
      </w:r>
    </w:p>
    <w:p w14:paraId="4CE231B3" w14:textId="77D5952F" w:rsidR="00145819" w:rsidRPr="00F355ED" w:rsidRDefault="00145819" w:rsidP="00D8039F">
      <w:pPr>
        <w:pStyle w:val="BodyText"/>
        <w:spacing w:line="232" w:lineRule="exact"/>
        <w:rPr>
          <w:sz w:val="20"/>
          <w:szCs w:val="20"/>
        </w:rPr>
      </w:pPr>
      <w:r>
        <w:rPr>
          <w:bCs/>
          <w:sz w:val="20"/>
          <w:szCs w:val="20"/>
        </w:rPr>
        <w:t>R</w:t>
      </w:r>
      <w:r w:rsidR="00C47296">
        <w:rPr>
          <w:bCs/>
          <w:sz w:val="20"/>
          <w:szCs w:val="20"/>
        </w:rPr>
        <w:t>e</w:t>
      </w:r>
      <w:r>
        <w:rPr>
          <w:bCs/>
          <w:sz w:val="20"/>
          <w:szCs w:val="20"/>
        </w:rPr>
        <w:t>chnungs-Nr.: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="009F4970">
        <w:rPr>
          <w:bCs/>
          <w:sz w:val="20"/>
          <w:szCs w:val="20"/>
        </w:rPr>
        <w:t>[invoicenr]</w:t>
      </w:r>
    </w:p>
    <w:p w14:paraId="790B7F71" w14:textId="77777777" w:rsidR="00F75441" w:rsidRPr="0001442D" w:rsidRDefault="00F75441" w:rsidP="00D8039F">
      <w:pPr>
        <w:pStyle w:val="BodyText"/>
        <w:spacing w:line="232" w:lineRule="exact"/>
        <w:rPr>
          <w:sz w:val="20"/>
          <w:szCs w:val="20"/>
        </w:rPr>
      </w:pPr>
    </w:p>
    <w:p w14:paraId="7A799EF5" w14:textId="45D2C466" w:rsidR="0046234B" w:rsidRPr="0046234B" w:rsidRDefault="00DF7CB9" w:rsidP="0046234B">
      <w:pPr>
        <w:pStyle w:val="BodyText"/>
        <w:spacing w:line="232" w:lineRule="exact"/>
        <w:rPr>
          <w:sz w:val="20"/>
          <w:szCs w:val="20"/>
        </w:rPr>
      </w:pPr>
      <w:r>
        <w:rPr>
          <w:sz w:val="20"/>
          <w:szCs w:val="20"/>
        </w:rPr>
        <w:t>Sehr geehrte Damen und Herren</w:t>
      </w:r>
      <w:r w:rsidR="0046234B" w:rsidRPr="0046234B">
        <w:rPr>
          <w:sz w:val="20"/>
          <w:szCs w:val="20"/>
        </w:rPr>
        <w:t>,</w:t>
      </w:r>
    </w:p>
    <w:p w14:paraId="69F01146" w14:textId="77777777" w:rsidR="0046234B" w:rsidRDefault="0046234B" w:rsidP="0046234B">
      <w:pPr>
        <w:pStyle w:val="BodyText"/>
        <w:spacing w:line="232" w:lineRule="exact"/>
        <w:rPr>
          <w:sz w:val="20"/>
          <w:szCs w:val="20"/>
        </w:rPr>
      </w:pPr>
    </w:p>
    <w:p w14:paraId="4A97B8E6" w14:textId="399D1B02" w:rsidR="00E74DEB" w:rsidRDefault="00CC6AF6" w:rsidP="0046234B">
      <w:pPr>
        <w:pStyle w:val="BodyText"/>
        <w:spacing w:line="232" w:lineRule="exact"/>
        <w:rPr>
          <w:sz w:val="20"/>
          <w:szCs w:val="20"/>
        </w:rPr>
      </w:pPr>
      <w:r>
        <w:rPr>
          <w:sz w:val="20"/>
          <w:szCs w:val="20"/>
        </w:rPr>
        <w:t xml:space="preserve">Namens und auf Rechnung der </w:t>
      </w:r>
      <w:r w:rsidR="009F4970">
        <w:rPr>
          <w:sz w:val="20"/>
          <w:szCs w:val="20"/>
        </w:rPr>
        <w:t>[</w:t>
      </w:r>
      <w:r w:rsidR="00C41511">
        <w:rPr>
          <w:sz w:val="20"/>
          <w:szCs w:val="20"/>
        </w:rPr>
        <w:t>entity</w:t>
      </w:r>
      <w:r w:rsidR="009F4970">
        <w:rPr>
          <w:sz w:val="20"/>
          <w:szCs w:val="20"/>
        </w:rPr>
        <w:t>id]</w:t>
      </w:r>
      <w:r w:rsidR="00A16BCA">
        <w:rPr>
          <w:sz w:val="20"/>
          <w:szCs w:val="20"/>
        </w:rPr>
        <w:t xml:space="preserve">, </w:t>
      </w:r>
      <w:r w:rsidR="00C41511">
        <w:rPr>
          <w:sz w:val="20"/>
          <w:szCs w:val="20"/>
        </w:rPr>
        <w:t>[entityaddress]</w:t>
      </w:r>
      <w:r w:rsidR="00815077">
        <w:rPr>
          <w:sz w:val="20"/>
          <w:szCs w:val="20"/>
        </w:rPr>
        <w:t xml:space="preserve"> berechnen wir Ihnen für die Überlassung der oben bezeichneten Mietfläche folgende Sollmiete (monatlich):</w:t>
      </w:r>
    </w:p>
    <w:p w14:paraId="4EC61C80" w14:textId="77777777" w:rsidR="00815077" w:rsidRDefault="00815077" w:rsidP="0046234B">
      <w:pPr>
        <w:pStyle w:val="BodyText"/>
        <w:spacing w:line="232" w:lineRule="exact"/>
        <w:rPr>
          <w:sz w:val="20"/>
          <w:szCs w:val="20"/>
        </w:rPr>
      </w:pPr>
    </w:p>
    <w:tbl>
      <w:tblPr>
        <w:tblStyle w:val="TableGrid"/>
        <w:tblpPr w:leftFromText="141" w:rightFromText="141" w:vertAnchor="text" w:tblpY="1"/>
        <w:tblOverlap w:val="never"/>
        <w:tblW w:w="0" w:type="auto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</w:tblCellMar>
        <w:tblLook w:val="04A0" w:firstRow="1" w:lastRow="0" w:firstColumn="1" w:lastColumn="0" w:noHBand="0" w:noVBand="1"/>
      </w:tblPr>
      <w:tblGrid>
        <w:gridCol w:w="4133"/>
        <w:gridCol w:w="1939"/>
      </w:tblGrid>
      <w:tr w:rsidR="002B1DE8" w14:paraId="30F3CD79" w14:textId="77777777" w:rsidTr="00E74DEB">
        <w:trPr>
          <w:trHeight w:val="602"/>
          <w:tblCellSpacing w:w="11" w:type="dxa"/>
        </w:trPr>
        <w:tc>
          <w:tcPr>
            <w:tcW w:w="4100" w:type="dxa"/>
            <w:tcBorders>
              <w:bottom w:val="single" w:sz="4" w:space="0" w:color="auto"/>
            </w:tcBorders>
          </w:tcPr>
          <w:p w14:paraId="2FA430E2" w14:textId="77777777" w:rsidR="002B1DE8" w:rsidRDefault="002B1DE8" w:rsidP="00E74DEB">
            <w:pPr>
              <w:pStyle w:val="BodyText"/>
              <w:spacing w:line="23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Gewerbemiete stpfl.</w:t>
            </w:r>
          </w:p>
          <w:p w14:paraId="02DD2ADF" w14:textId="48F42C83" w:rsidR="002B1DE8" w:rsidRDefault="002B1DE8" w:rsidP="00E74DEB">
            <w:pPr>
              <w:pStyle w:val="BodyText"/>
              <w:spacing w:line="23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Zzgl. MwSt. (19%)</w:t>
            </w:r>
          </w:p>
        </w:tc>
        <w:tc>
          <w:tcPr>
            <w:tcW w:w="1906" w:type="dxa"/>
            <w:tcBorders>
              <w:bottom w:val="single" w:sz="4" w:space="0" w:color="auto"/>
            </w:tcBorders>
          </w:tcPr>
          <w:p w14:paraId="279B116E" w14:textId="78362102" w:rsidR="002B1DE8" w:rsidRDefault="002B1DE8" w:rsidP="00E74DEB">
            <w:pPr>
              <w:pStyle w:val="BodyText"/>
              <w:spacing w:line="232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[curren</w:t>
            </w:r>
            <w:r w:rsidR="00E74DEB">
              <w:rPr>
                <w:sz w:val="20"/>
                <w:szCs w:val="20"/>
              </w:rPr>
              <w:t>trent</w:t>
            </w:r>
            <w:r>
              <w:rPr>
                <w:sz w:val="20"/>
                <w:szCs w:val="20"/>
              </w:rPr>
              <w:t>] EUR</w:t>
            </w:r>
          </w:p>
          <w:p w14:paraId="79C26042" w14:textId="1ECB444B" w:rsidR="002B1DE8" w:rsidRDefault="002B1DE8" w:rsidP="00E74DEB">
            <w:pPr>
              <w:pStyle w:val="BodyText"/>
              <w:spacing w:line="232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[tax] EUR</w:t>
            </w:r>
          </w:p>
        </w:tc>
      </w:tr>
      <w:tr w:rsidR="00E74DEB" w14:paraId="72F26822" w14:textId="77777777" w:rsidTr="00E74DEB">
        <w:trPr>
          <w:trHeight w:val="454"/>
          <w:tblCellSpacing w:w="11" w:type="dxa"/>
        </w:trPr>
        <w:tc>
          <w:tcPr>
            <w:tcW w:w="4100" w:type="dxa"/>
            <w:tcBorders>
              <w:bottom w:val="single" w:sz="4" w:space="0" w:color="auto"/>
            </w:tcBorders>
          </w:tcPr>
          <w:p w14:paraId="2AB455E0" w14:textId="32F42879" w:rsidR="00E74DEB" w:rsidRDefault="00E74DEB" w:rsidP="00E74DEB">
            <w:pPr>
              <w:pStyle w:val="BodyText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Summe</w:t>
            </w:r>
          </w:p>
        </w:tc>
        <w:tc>
          <w:tcPr>
            <w:tcW w:w="1906" w:type="dxa"/>
            <w:tcBorders>
              <w:bottom w:val="single" w:sz="4" w:space="0" w:color="auto"/>
            </w:tcBorders>
          </w:tcPr>
          <w:p w14:paraId="634F440C" w14:textId="1BBED352" w:rsidR="00E74DEB" w:rsidRDefault="00E74DEB" w:rsidP="00E74DEB">
            <w:pPr>
              <w:pStyle w:val="BodyText"/>
              <w:spacing w:line="232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[total1] EUR</w:t>
            </w:r>
          </w:p>
        </w:tc>
      </w:tr>
      <w:tr w:rsidR="002B1DE8" w14:paraId="6D85D613" w14:textId="77777777" w:rsidTr="00E74DEB">
        <w:trPr>
          <w:trHeight w:val="594"/>
          <w:tblCellSpacing w:w="11" w:type="dxa"/>
        </w:trPr>
        <w:tc>
          <w:tcPr>
            <w:tcW w:w="4100" w:type="dxa"/>
            <w:tcBorders>
              <w:bottom w:val="single" w:sz="4" w:space="0" w:color="auto"/>
            </w:tcBorders>
          </w:tcPr>
          <w:p w14:paraId="4BE5DC6A" w14:textId="77777777" w:rsidR="002B1DE8" w:rsidRDefault="002B1DE8" w:rsidP="00E74DEB">
            <w:pPr>
              <w:pStyle w:val="BodyText"/>
              <w:spacing w:line="23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[typeneben]</w:t>
            </w:r>
          </w:p>
          <w:p w14:paraId="141E715A" w14:textId="35FC038D" w:rsidR="002B1DE8" w:rsidRDefault="002B1DE8" w:rsidP="00E74DEB">
            <w:pPr>
              <w:pStyle w:val="BodyText"/>
              <w:spacing w:line="23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zzgl. MwSt. (</w:t>
            </w:r>
            <w:r>
              <w:rPr>
                <w:sz w:val="20"/>
                <w:szCs w:val="20"/>
              </w:rPr>
              <w:t>[taxpct])</w:t>
            </w:r>
          </w:p>
        </w:tc>
        <w:tc>
          <w:tcPr>
            <w:tcW w:w="1906" w:type="dxa"/>
            <w:tcBorders>
              <w:bottom w:val="single" w:sz="4" w:space="0" w:color="auto"/>
            </w:tcBorders>
          </w:tcPr>
          <w:p w14:paraId="11B673F3" w14:textId="1F8AE80D" w:rsidR="002B1DE8" w:rsidRDefault="002B1DE8" w:rsidP="00E74DEB">
            <w:pPr>
              <w:pStyle w:val="BodyText"/>
              <w:spacing w:line="232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[currentneben] EUR</w:t>
            </w:r>
          </w:p>
          <w:p w14:paraId="6EEF4DBA" w14:textId="772FB7E4" w:rsidR="00E74DEB" w:rsidRDefault="002B1DE8" w:rsidP="00E74DEB">
            <w:pPr>
              <w:pStyle w:val="BodyText"/>
              <w:spacing w:line="232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[taxneben] EUR</w:t>
            </w:r>
          </w:p>
        </w:tc>
      </w:tr>
      <w:tr w:rsidR="00E74DEB" w14:paraId="1057433B" w14:textId="77777777" w:rsidTr="00E74DEB">
        <w:trPr>
          <w:trHeight w:val="400"/>
          <w:tblCellSpacing w:w="11" w:type="dxa"/>
        </w:trPr>
        <w:tc>
          <w:tcPr>
            <w:tcW w:w="4100" w:type="dxa"/>
            <w:tcBorders>
              <w:bottom w:val="single" w:sz="4" w:space="0" w:color="auto"/>
            </w:tcBorders>
          </w:tcPr>
          <w:p w14:paraId="17EA4F5B" w14:textId="41C1EACD" w:rsidR="00E74DEB" w:rsidRDefault="00E74DEB" w:rsidP="00E74DEB">
            <w:pPr>
              <w:pStyle w:val="BodyText"/>
              <w:spacing w:before="100" w:before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Summe</w:t>
            </w:r>
          </w:p>
        </w:tc>
        <w:tc>
          <w:tcPr>
            <w:tcW w:w="1906" w:type="dxa"/>
            <w:tcBorders>
              <w:bottom w:val="single" w:sz="4" w:space="0" w:color="auto"/>
            </w:tcBorders>
          </w:tcPr>
          <w:p w14:paraId="12F306C4" w14:textId="24BF1843" w:rsidR="00E74DEB" w:rsidRDefault="00E74DEB" w:rsidP="00E74DEB">
            <w:pPr>
              <w:pStyle w:val="BodyText"/>
              <w:spacing w:line="232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[total2] EUR</w:t>
            </w:r>
          </w:p>
        </w:tc>
      </w:tr>
      <w:tr w:rsidR="002B1DE8" w14:paraId="75E529ED" w14:textId="77777777" w:rsidTr="00E74DEB">
        <w:trPr>
          <w:trHeight w:val="340"/>
          <w:tblCellSpacing w:w="11" w:type="dxa"/>
        </w:trPr>
        <w:tc>
          <w:tcPr>
            <w:tcW w:w="4100" w:type="dxa"/>
            <w:tcBorders>
              <w:top w:val="single" w:sz="4" w:space="0" w:color="auto"/>
            </w:tcBorders>
          </w:tcPr>
          <w:p w14:paraId="42727A55" w14:textId="2642088E" w:rsidR="002B1DE8" w:rsidRDefault="002B1DE8" w:rsidP="00E74DEB">
            <w:pPr>
              <w:pStyle w:val="BodyText"/>
              <w:spacing w:line="232" w:lineRule="exact"/>
              <w:rPr>
                <w:sz w:val="20"/>
                <w:szCs w:val="20"/>
              </w:rPr>
            </w:pPr>
            <w:r w:rsidRPr="007C0B4D">
              <w:rPr>
                <w:b/>
                <w:bCs/>
                <w:sz w:val="20"/>
                <w:szCs w:val="20"/>
              </w:rPr>
              <w:t>Rechnungsbetrag</w:t>
            </w:r>
          </w:p>
        </w:tc>
        <w:tc>
          <w:tcPr>
            <w:tcW w:w="1906" w:type="dxa"/>
            <w:tcBorders>
              <w:top w:val="single" w:sz="4" w:space="0" w:color="auto"/>
            </w:tcBorders>
          </w:tcPr>
          <w:p w14:paraId="3CCBEA38" w14:textId="4621B21C" w:rsidR="002B1DE8" w:rsidRDefault="00E74DEB" w:rsidP="00E74DEB">
            <w:pPr>
              <w:pStyle w:val="BodyText"/>
              <w:spacing w:line="232" w:lineRule="exac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[totalrent]</w:t>
            </w:r>
            <w:r w:rsidR="002B1DE8" w:rsidRPr="007C0B4D">
              <w:rPr>
                <w:b/>
                <w:bCs/>
                <w:sz w:val="20"/>
                <w:szCs w:val="20"/>
              </w:rPr>
              <w:t xml:space="preserve"> EUR</w:t>
            </w:r>
          </w:p>
        </w:tc>
      </w:tr>
    </w:tbl>
    <w:p w14:paraId="0F3D69FD" w14:textId="77777777" w:rsidR="009A76D4" w:rsidRDefault="009A76D4" w:rsidP="0046234B">
      <w:pPr>
        <w:pStyle w:val="BodyText"/>
        <w:spacing w:line="232" w:lineRule="exact"/>
        <w:rPr>
          <w:sz w:val="20"/>
          <w:szCs w:val="20"/>
        </w:rPr>
      </w:pPr>
    </w:p>
    <w:p w14:paraId="3AEC6E70" w14:textId="77777777" w:rsidR="002B1DE8" w:rsidRDefault="002B1DE8" w:rsidP="0046234B">
      <w:pPr>
        <w:pStyle w:val="BodyText"/>
        <w:spacing w:line="232" w:lineRule="exact"/>
        <w:rPr>
          <w:sz w:val="20"/>
          <w:szCs w:val="20"/>
        </w:rPr>
      </w:pPr>
    </w:p>
    <w:p w14:paraId="3DFD0263" w14:textId="77777777" w:rsidR="002B1DE8" w:rsidRDefault="002B1DE8" w:rsidP="0046234B">
      <w:pPr>
        <w:pStyle w:val="BodyText"/>
        <w:spacing w:line="232" w:lineRule="exact"/>
        <w:rPr>
          <w:sz w:val="20"/>
          <w:szCs w:val="20"/>
        </w:rPr>
      </w:pPr>
    </w:p>
    <w:p w14:paraId="04A551E4" w14:textId="77777777" w:rsidR="002B1DE8" w:rsidRDefault="002B1DE8" w:rsidP="0046234B">
      <w:pPr>
        <w:pStyle w:val="BodyText"/>
        <w:spacing w:line="232" w:lineRule="exact"/>
        <w:rPr>
          <w:sz w:val="20"/>
          <w:szCs w:val="20"/>
        </w:rPr>
      </w:pPr>
    </w:p>
    <w:p w14:paraId="1190024E" w14:textId="77777777" w:rsidR="002B1DE8" w:rsidRDefault="002B1DE8" w:rsidP="0046234B">
      <w:pPr>
        <w:pStyle w:val="BodyText"/>
        <w:spacing w:line="232" w:lineRule="exact"/>
        <w:rPr>
          <w:sz w:val="20"/>
          <w:szCs w:val="20"/>
        </w:rPr>
      </w:pPr>
    </w:p>
    <w:p w14:paraId="2BA18219" w14:textId="77777777" w:rsidR="002B1DE8" w:rsidRDefault="002B1DE8" w:rsidP="0046234B">
      <w:pPr>
        <w:pStyle w:val="BodyText"/>
        <w:spacing w:line="232" w:lineRule="exact"/>
        <w:rPr>
          <w:sz w:val="20"/>
          <w:szCs w:val="20"/>
        </w:rPr>
      </w:pPr>
    </w:p>
    <w:p w14:paraId="60FB5726" w14:textId="77777777" w:rsidR="002B1DE8" w:rsidRDefault="002B1DE8" w:rsidP="0046234B">
      <w:pPr>
        <w:pStyle w:val="BodyText"/>
        <w:spacing w:line="232" w:lineRule="exact"/>
        <w:rPr>
          <w:sz w:val="20"/>
          <w:szCs w:val="20"/>
        </w:rPr>
      </w:pPr>
    </w:p>
    <w:p w14:paraId="2E82C7F2" w14:textId="77777777" w:rsidR="00E74DEB" w:rsidRDefault="00E74DEB" w:rsidP="0046234B">
      <w:pPr>
        <w:pStyle w:val="BodyText"/>
        <w:spacing w:line="232" w:lineRule="exact"/>
        <w:rPr>
          <w:sz w:val="20"/>
          <w:szCs w:val="20"/>
        </w:rPr>
      </w:pPr>
    </w:p>
    <w:p w14:paraId="4EA6BFC7" w14:textId="77777777" w:rsidR="00E74DEB" w:rsidRDefault="00E74DEB" w:rsidP="0046234B">
      <w:pPr>
        <w:pStyle w:val="BodyText"/>
        <w:spacing w:line="232" w:lineRule="exact"/>
        <w:rPr>
          <w:sz w:val="20"/>
          <w:szCs w:val="20"/>
        </w:rPr>
      </w:pPr>
    </w:p>
    <w:p w14:paraId="2F5F169D" w14:textId="77777777" w:rsidR="00E74DEB" w:rsidRDefault="00E74DEB" w:rsidP="0046234B">
      <w:pPr>
        <w:pStyle w:val="BodyText"/>
        <w:spacing w:line="232" w:lineRule="exact"/>
        <w:rPr>
          <w:sz w:val="20"/>
          <w:szCs w:val="20"/>
        </w:rPr>
      </w:pPr>
    </w:p>
    <w:p w14:paraId="2D0A035C" w14:textId="77777777" w:rsidR="00E74DEB" w:rsidRDefault="00E74DEB" w:rsidP="0046234B">
      <w:pPr>
        <w:pStyle w:val="BodyText"/>
        <w:spacing w:line="232" w:lineRule="exact"/>
        <w:rPr>
          <w:sz w:val="20"/>
          <w:szCs w:val="20"/>
        </w:rPr>
      </w:pPr>
    </w:p>
    <w:p w14:paraId="61D09EA3" w14:textId="77777777" w:rsidR="00E74DEB" w:rsidRDefault="00E74DEB" w:rsidP="0046234B">
      <w:pPr>
        <w:pStyle w:val="BodyText"/>
        <w:spacing w:line="232" w:lineRule="exact"/>
        <w:rPr>
          <w:sz w:val="20"/>
          <w:szCs w:val="20"/>
        </w:rPr>
      </w:pPr>
    </w:p>
    <w:p w14:paraId="35C92A69" w14:textId="77777777" w:rsidR="00E74DEB" w:rsidRDefault="00E74DEB" w:rsidP="0046234B">
      <w:pPr>
        <w:pStyle w:val="BodyText"/>
        <w:spacing w:line="232" w:lineRule="exact"/>
        <w:rPr>
          <w:sz w:val="20"/>
          <w:szCs w:val="20"/>
        </w:rPr>
      </w:pPr>
    </w:p>
    <w:p w14:paraId="6596EB26" w14:textId="77777777" w:rsidR="00E74DEB" w:rsidRDefault="00E74DEB" w:rsidP="0046234B">
      <w:pPr>
        <w:pStyle w:val="BodyText"/>
        <w:spacing w:line="232" w:lineRule="exact"/>
        <w:rPr>
          <w:sz w:val="20"/>
          <w:szCs w:val="20"/>
        </w:rPr>
      </w:pPr>
    </w:p>
    <w:p w14:paraId="390DE4BF" w14:textId="77777777" w:rsidR="00E74DEB" w:rsidRDefault="00E74DEB" w:rsidP="0046234B">
      <w:pPr>
        <w:pStyle w:val="BodyText"/>
        <w:spacing w:line="232" w:lineRule="exact"/>
        <w:rPr>
          <w:sz w:val="20"/>
          <w:szCs w:val="20"/>
        </w:rPr>
      </w:pPr>
    </w:p>
    <w:p w14:paraId="71E979F8" w14:textId="016CD571" w:rsidR="009A76D4" w:rsidRDefault="009A76D4" w:rsidP="0046234B">
      <w:pPr>
        <w:pStyle w:val="BodyText"/>
        <w:spacing w:line="232" w:lineRule="exact"/>
        <w:rPr>
          <w:sz w:val="20"/>
          <w:szCs w:val="20"/>
        </w:rPr>
      </w:pPr>
      <w:r>
        <w:rPr>
          <w:sz w:val="20"/>
          <w:szCs w:val="20"/>
        </w:rPr>
        <w:t>Bitte</w:t>
      </w:r>
      <w:r w:rsidR="008F0704">
        <w:rPr>
          <w:sz w:val="20"/>
          <w:szCs w:val="20"/>
        </w:rPr>
        <w:t xml:space="preserve"> nutzen Sie </w:t>
      </w:r>
      <w:r w:rsidR="00FD131F">
        <w:rPr>
          <w:sz w:val="20"/>
          <w:szCs w:val="20"/>
        </w:rPr>
        <w:t>für die Überweisung folgendes Bankkonto:</w:t>
      </w:r>
    </w:p>
    <w:p w14:paraId="02219028" w14:textId="77777777" w:rsidR="009A76D4" w:rsidRDefault="009A76D4" w:rsidP="0046234B">
      <w:pPr>
        <w:pStyle w:val="BodyText"/>
        <w:spacing w:line="232" w:lineRule="exact"/>
        <w:rPr>
          <w:sz w:val="20"/>
          <w:szCs w:val="20"/>
        </w:rPr>
      </w:pPr>
    </w:p>
    <w:p w14:paraId="2FFD509C" w14:textId="3DC20F79" w:rsidR="009A76D4" w:rsidRPr="009A76D4" w:rsidRDefault="009A76D4" w:rsidP="009A76D4">
      <w:pPr>
        <w:pStyle w:val="BodyText"/>
        <w:spacing w:line="232" w:lineRule="exact"/>
        <w:rPr>
          <w:sz w:val="20"/>
          <w:szCs w:val="20"/>
        </w:rPr>
      </w:pPr>
      <w:r w:rsidRPr="009A76D4">
        <w:rPr>
          <w:sz w:val="20"/>
          <w:szCs w:val="20"/>
        </w:rPr>
        <w:t xml:space="preserve">Kontoinhaber: </w:t>
      </w:r>
      <w:r w:rsidR="00C41511">
        <w:rPr>
          <w:sz w:val="20"/>
          <w:szCs w:val="20"/>
        </w:rPr>
        <w:t>[entityid]</w:t>
      </w:r>
    </w:p>
    <w:p w14:paraId="240A433F" w14:textId="77777777" w:rsidR="009A76D4" w:rsidRPr="00562DDB" w:rsidRDefault="009A76D4" w:rsidP="009A76D4">
      <w:pPr>
        <w:pStyle w:val="BodyText"/>
        <w:spacing w:line="232" w:lineRule="exact"/>
        <w:rPr>
          <w:sz w:val="20"/>
          <w:szCs w:val="20"/>
          <w:lang w:val="en-US"/>
        </w:rPr>
      </w:pPr>
      <w:r w:rsidRPr="00562DDB">
        <w:rPr>
          <w:sz w:val="20"/>
          <w:szCs w:val="20"/>
          <w:lang w:val="en-US"/>
        </w:rPr>
        <w:t>IBAN: LU09 0340 0002 0584 6948</w:t>
      </w:r>
    </w:p>
    <w:p w14:paraId="38C281CF" w14:textId="77777777" w:rsidR="009A76D4" w:rsidRPr="00562DDB" w:rsidRDefault="009A76D4" w:rsidP="009A76D4">
      <w:pPr>
        <w:pStyle w:val="BodyText"/>
        <w:spacing w:line="232" w:lineRule="exact"/>
        <w:rPr>
          <w:sz w:val="20"/>
          <w:szCs w:val="20"/>
          <w:lang w:val="en-US"/>
        </w:rPr>
      </w:pPr>
      <w:r w:rsidRPr="00562DDB">
        <w:rPr>
          <w:sz w:val="20"/>
          <w:szCs w:val="20"/>
          <w:lang w:val="en-US"/>
        </w:rPr>
        <w:t>BIC: CITILULX</w:t>
      </w:r>
    </w:p>
    <w:p w14:paraId="2657ECD1" w14:textId="18FAA556" w:rsidR="009A76D4" w:rsidRPr="00562DDB" w:rsidRDefault="009A76D4" w:rsidP="009A76D4">
      <w:pPr>
        <w:pStyle w:val="BodyText"/>
        <w:spacing w:line="232" w:lineRule="exact"/>
        <w:rPr>
          <w:sz w:val="20"/>
          <w:szCs w:val="20"/>
          <w:lang w:val="en-US"/>
        </w:rPr>
      </w:pPr>
      <w:r w:rsidRPr="00562DDB">
        <w:rPr>
          <w:sz w:val="20"/>
          <w:szCs w:val="20"/>
          <w:lang w:val="en-US"/>
        </w:rPr>
        <w:t>Bank: Citi Bank</w:t>
      </w:r>
    </w:p>
    <w:p w14:paraId="63AFC032" w14:textId="77777777" w:rsidR="00BE41B3" w:rsidRPr="00562DDB" w:rsidRDefault="00BE41B3" w:rsidP="0046234B">
      <w:pPr>
        <w:pStyle w:val="BodyText"/>
        <w:spacing w:line="232" w:lineRule="exact"/>
        <w:rPr>
          <w:sz w:val="20"/>
          <w:szCs w:val="20"/>
          <w:lang w:val="en-US"/>
        </w:rPr>
      </w:pPr>
    </w:p>
    <w:p w14:paraId="692F0C6D" w14:textId="6DA39C97" w:rsidR="00BE41B3" w:rsidRDefault="00FD131F" w:rsidP="00BE41B3">
      <w:pPr>
        <w:pStyle w:val="BodyText"/>
        <w:spacing w:line="232" w:lineRule="exact"/>
        <w:rPr>
          <w:sz w:val="20"/>
          <w:szCs w:val="20"/>
        </w:rPr>
      </w:pPr>
      <w:r>
        <w:rPr>
          <w:sz w:val="20"/>
          <w:szCs w:val="20"/>
        </w:rPr>
        <w:t>Diese Rechnung behä</w:t>
      </w:r>
      <w:r w:rsidR="004B4FC4">
        <w:rPr>
          <w:sz w:val="20"/>
          <w:szCs w:val="20"/>
        </w:rPr>
        <w:t>lt ihre Gültigkeit bis zur Ausstellung einer neuen Dauermietrechnung</w:t>
      </w:r>
    </w:p>
    <w:p w14:paraId="78BF26CB" w14:textId="77777777" w:rsidR="004B4FC4" w:rsidRDefault="004B4FC4" w:rsidP="00BE41B3">
      <w:pPr>
        <w:pStyle w:val="BodyText"/>
        <w:spacing w:line="232" w:lineRule="exact"/>
        <w:rPr>
          <w:sz w:val="20"/>
          <w:szCs w:val="20"/>
        </w:rPr>
      </w:pPr>
    </w:p>
    <w:p w14:paraId="31F38B4F" w14:textId="2F1EA271" w:rsidR="004B4FC4" w:rsidRDefault="004B4FC4" w:rsidP="00BE41B3">
      <w:pPr>
        <w:pStyle w:val="BodyText"/>
        <w:spacing w:line="232" w:lineRule="exact"/>
        <w:rPr>
          <w:sz w:val="20"/>
          <w:szCs w:val="20"/>
        </w:rPr>
      </w:pPr>
      <w:r>
        <w:rPr>
          <w:sz w:val="20"/>
          <w:szCs w:val="20"/>
        </w:rPr>
        <w:t xml:space="preserve">Bei Fragen stehen wir Ihnen </w:t>
      </w:r>
      <w:r w:rsidR="00403BCA">
        <w:rPr>
          <w:sz w:val="20"/>
          <w:szCs w:val="20"/>
        </w:rPr>
        <w:t>gern zur Verfügung</w:t>
      </w:r>
    </w:p>
    <w:p w14:paraId="59BCC8FE" w14:textId="77777777" w:rsidR="00403BCA" w:rsidRDefault="00403BCA" w:rsidP="00BE41B3">
      <w:pPr>
        <w:pStyle w:val="BodyText"/>
        <w:spacing w:line="232" w:lineRule="exact"/>
        <w:rPr>
          <w:sz w:val="20"/>
          <w:szCs w:val="20"/>
        </w:rPr>
      </w:pPr>
    </w:p>
    <w:p w14:paraId="1A2FBD0F" w14:textId="49652A22" w:rsidR="00403BCA" w:rsidRDefault="00403BCA" w:rsidP="00BE41B3">
      <w:pPr>
        <w:pStyle w:val="BodyText"/>
        <w:spacing w:line="232" w:lineRule="exact"/>
        <w:rPr>
          <w:sz w:val="20"/>
          <w:szCs w:val="20"/>
        </w:rPr>
      </w:pPr>
      <w:r>
        <w:rPr>
          <w:sz w:val="20"/>
          <w:szCs w:val="20"/>
        </w:rPr>
        <w:t>Mit freundlichen Grüßen</w:t>
      </w:r>
    </w:p>
    <w:p w14:paraId="5A5E0485" w14:textId="77777777" w:rsidR="00E7631A" w:rsidRDefault="00E7631A" w:rsidP="00BE41B3">
      <w:pPr>
        <w:pStyle w:val="BodyText"/>
        <w:spacing w:line="232" w:lineRule="exact"/>
        <w:rPr>
          <w:sz w:val="20"/>
          <w:szCs w:val="20"/>
        </w:rPr>
      </w:pPr>
    </w:p>
    <w:p w14:paraId="2E310808" w14:textId="3F09601E" w:rsidR="00E7631A" w:rsidRPr="00562DDB" w:rsidRDefault="00E7631A" w:rsidP="00BE41B3">
      <w:pPr>
        <w:pStyle w:val="BodyText"/>
        <w:spacing w:line="232" w:lineRule="exact"/>
        <w:rPr>
          <w:sz w:val="20"/>
          <w:szCs w:val="20"/>
        </w:rPr>
      </w:pPr>
      <w:r w:rsidRPr="00562DDB">
        <w:rPr>
          <w:b/>
          <w:bCs/>
          <w:sz w:val="20"/>
          <w:szCs w:val="20"/>
        </w:rPr>
        <w:t>REDEFINE</w:t>
      </w:r>
      <w:r w:rsidRPr="00562DDB">
        <w:rPr>
          <w:sz w:val="20"/>
          <w:szCs w:val="20"/>
        </w:rPr>
        <w:t xml:space="preserve"> Asset Management GmbH </w:t>
      </w:r>
    </w:p>
    <w:p w14:paraId="63B67D56" w14:textId="63878985" w:rsidR="00BE41B3" w:rsidRPr="00BE41B3" w:rsidRDefault="00BE41B3" w:rsidP="00403BCA">
      <w:pPr>
        <w:pStyle w:val="BodyText"/>
        <w:spacing w:line="232" w:lineRule="exact"/>
        <w:rPr>
          <w:sz w:val="20"/>
          <w:szCs w:val="20"/>
        </w:rPr>
      </w:pPr>
    </w:p>
    <w:p w14:paraId="2CFCEE4D" w14:textId="35B24A14" w:rsidR="002B7E55" w:rsidRPr="002B7E55" w:rsidRDefault="00C41511" w:rsidP="002B7E55">
      <w:pPr>
        <w:rPr>
          <w:lang w:val="en-US"/>
        </w:rPr>
      </w:pPr>
      <w:r>
        <w:rPr>
          <w:sz w:val="20"/>
          <w:szCs w:val="20"/>
          <w:lang w:val="en-US"/>
        </w:rPr>
        <w:t>[salesman]</w:t>
      </w:r>
    </w:p>
    <w:sectPr w:rsidR="002B7E55" w:rsidRPr="002B7E55" w:rsidSect="00F75441">
      <w:headerReference w:type="default" r:id="rId10"/>
      <w:footerReference w:type="default" r:id="rId11"/>
      <w:type w:val="continuous"/>
      <w:pgSz w:w="11910" w:h="16840"/>
      <w:pgMar w:top="1417" w:right="1417" w:bottom="1134" w:left="1417" w:header="2976" w:footer="2098" w:gutter="0"/>
      <w:cols w:space="181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6FBAD" w14:textId="77777777" w:rsidR="00581E3F" w:rsidRDefault="00581E3F">
      <w:r>
        <w:separator/>
      </w:r>
    </w:p>
  </w:endnote>
  <w:endnote w:type="continuationSeparator" w:id="0">
    <w:p w14:paraId="0DB86DB3" w14:textId="77777777" w:rsidR="00581E3F" w:rsidRDefault="0058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 Web Light">
    <w:charset w:val="00"/>
    <w:family w:val="auto"/>
    <w:pitch w:val="variable"/>
    <w:sig w:usb0="00000007" w:usb1="00000001" w:usb2="00000000" w:usb3="00000000" w:csb0="00000093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B2E5" w14:textId="77777777" w:rsidR="00EE1FF2" w:rsidRDefault="00D8039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3E49AB09" wp14:editId="2B334E97">
              <wp:simplePos x="0" y="0"/>
              <wp:positionH relativeFrom="page">
                <wp:posOffset>2886420</wp:posOffset>
              </wp:positionH>
              <wp:positionV relativeFrom="page">
                <wp:posOffset>9427845</wp:posOffset>
              </wp:positionV>
              <wp:extent cx="1526959" cy="999490"/>
              <wp:effectExtent l="0" t="0" r="0" b="0"/>
              <wp:wrapNone/>
              <wp:docPr id="14412876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6959" cy="999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E03D2" w14:textId="77777777" w:rsidR="002B7E55" w:rsidRDefault="00D8039F" w:rsidP="002B7E55">
                          <w:pPr>
                            <w:spacing w:before="118" w:line="216" w:lineRule="auto"/>
                            <w:ind w:left="107" w:right="705"/>
                            <w:rPr>
                              <w:color w:val="D59B5E"/>
                              <w:spacing w:val="-4"/>
                              <w:sz w:val="16"/>
                            </w:rPr>
                          </w:pPr>
                          <w:r>
                            <w:rPr>
                              <w:rFonts w:ascii="Titillium Web"/>
                              <w:b/>
                              <w:spacing w:val="-2"/>
                              <w:sz w:val="16"/>
                            </w:rPr>
                            <w:t>Kontoverbindung</w:t>
                          </w:r>
                          <w:r>
                            <w:rPr>
                              <w:rFonts w:ascii="Titillium Web"/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 w:rsidR="002B7E55">
                            <w:rPr>
                              <w:color w:val="D59B5E"/>
                              <w:sz w:val="16"/>
                            </w:rPr>
                            <w:t>Unsere</w:t>
                          </w:r>
                          <w:r w:rsidR="002B7E55">
                            <w:rPr>
                              <w:color w:val="D59B5E"/>
                              <w:spacing w:val="-7"/>
                              <w:sz w:val="16"/>
                            </w:rPr>
                            <w:t xml:space="preserve"> </w:t>
                          </w:r>
                          <w:r w:rsidR="002B7E55">
                            <w:rPr>
                              <w:color w:val="D59B5E"/>
                              <w:sz w:val="16"/>
                            </w:rPr>
                            <w:t xml:space="preserve">Bank Solaris SE </w:t>
                          </w:r>
                          <w:r>
                            <w:rPr>
                              <w:color w:val="D59B5E"/>
                              <w:spacing w:val="40"/>
                              <w:sz w:val="16"/>
                            </w:rPr>
                            <w:br/>
                          </w:r>
                          <w:r w:rsidR="002B7E55">
                            <w:rPr>
                              <w:color w:val="D59B5E"/>
                              <w:spacing w:val="-4"/>
                              <w:sz w:val="16"/>
                            </w:rPr>
                            <w:t xml:space="preserve">IBAN </w:t>
                          </w:r>
                        </w:p>
                        <w:p w14:paraId="4EC555DF" w14:textId="77777777" w:rsidR="00D8039F" w:rsidRPr="002B7E55" w:rsidRDefault="002B7E55" w:rsidP="002B7E55">
                          <w:pPr>
                            <w:spacing w:line="215" w:lineRule="exact"/>
                            <w:ind w:left="107"/>
                            <w:rPr>
                              <w:color w:val="D59B5E"/>
                              <w:sz w:val="15"/>
                            </w:rPr>
                          </w:pPr>
                          <w:r w:rsidRPr="002B7E55">
                            <w:rPr>
                              <w:color w:val="D59B5E"/>
                              <w:sz w:val="15"/>
                            </w:rPr>
                            <w:t>DE 59 1101 0101 5386 2116 48</w:t>
                          </w:r>
                        </w:p>
                        <w:p w14:paraId="037C29E7" w14:textId="77777777" w:rsidR="00D8039F" w:rsidRDefault="00D8039F" w:rsidP="00D8039F">
                          <w:pPr>
                            <w:pStyle w:val="BodyText"/>
                            <w:spacing w:before="8" w:line="216" w:lineRule="auto"/>
                            <w:ind w:left="107" w:right="927"/>
                          </w:pPr>
                          <w:r>
                            <w:rPr>
                              <w:color w:val="D59B5E"/>
                              <w:spacing w:val="-4"/>
                            </w:rPr>
                            <w:t>BIC</w:t>
                          </w:r>
                          <w:r>
                            <w:rPr>
                              <w:color w:val="D59B5E"/>
                              <w:spacing w:val="40"/>
                            </w:rPr>
                            <w:br/>
                          </w:r>
                          <w:r w:rsidR="002B7E55">
                            <w:rPr>
                              <w:color w:val="D59B5E"/>
                              <w:spacing w:val="-2"/>
                            </w:rPr>
                            <w:t>SOBKDEBBXXX</w:t>
                          </w:r>
                        </w:p>
                        <w:p w14:paraId="4D6026E2" w14:textId="77777777" w:rsidR="00D8039F" w:rsidRDefault="00D8039F" w:rsidP="00D8039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9AB09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8" type="#_x0000_t202" style="position:absolute;margin-left:227.3pt;margin-top:742.35pt;width:120.25pt;height:78.7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" filled="f" stroked="f">
              <v:textbox inset="0,0,0,0">
                <w:txbxContent>
                  <w:p w14:paraId="415E03D2" w14:textId="77777777" w:rsidR="002B7E55" w:rsidRDefault="00D8039F" w:rsidP="002B7E55">
                    <w:pPr>
                      <w:spacing w:before="118" w:line="216" w:lineRule="auto"/>
                      <w:ind w:left="107" w:right="705"/>
                      <w:rPr>
                        <w:color w:val="D59B5E"/>
                        <w:spacing w:val="-4"/>
                        <w:sz w:val="16"/>
                      </w:rPr>
                    </w:pPr>
                    <w:r>
                      <w:rPr>
                        <w:rFonts w:ascii="Titillium Web"/>
                        <w:b/>
                        <w:spacing w:val="-2"/>
                        <w:sz w:val="16"/>
                      </w:rPr>
                      <w:t>Kontoverbindung</w:t>
                    </w:r>
                    <w:r>
                      <w:rPr>
                        <w:rFonts w:ascii="Titillium Web"/>
                        <w:b/>
                        <w:spacing w:val="40"/>
                        <w:sz w:val="16"/>
                      </w:rPr>
                      <w:t xml:space="preserve"> </w:t>
                    </w:r>
                    <w:r w:rsidR="002B7E55">
                      <w:rPr>
                        <w:color w:val="D59B5E"/>
                        <w:sz w:val="16"/>
                      </w:rPr>
                      <w:t>Unsere</w:t>
                    </w:r>
                    <w:r w:rsidR="002B7E55">
                      <w:rPr>
                        <w:color w:val="D59B5E"/>
                        <w:spacing w:val="-7"/>
                        <w:sz w:val="16"/>
                      </w:rPr>
                      <w:t xml:space="preserve"> </w:t>
                    </w:r>
                    <w:r w:rsidR="002B7E55">
                      <w:rPr>
                        <w:color w:val="D59B5E"/>
                        <w:sz w:val="16"/>
                      </w:rPr>
                      <w:t xml:space="preserve">Bank Solaris SE </w:t>
                    </w:r>
                    <w:r>
                      <w:rPr>
                        <w:color w:val="D59B5E"/>
                        <w:spacing w:val="40"/>
                        <w:sz w:val="16"/>
                      </w:rPr>
                      <w:br/>
                    </w:r>
                    <w:r w:rsidR="002B7E55">
                      <w:rPr>
                        <w:color w:val="D59B5E"/>
                        <w:spacing w:val="-4"/>
                        <w:sz w:val="16"/>
                      </w:rPr>
                      <w:t xml:space="preserve">IBAN </w:t>
                    </w:r>
                  </w:p>
                  <w:p w14:paraId="4EC555DF" w14:textId="77777777" w:rsidR="00D8039F" w:rsidRPr="002B7E55" w:rsidRDefault="002B7E55" w:rsidP="002B7E55">
                    <w:pPr>
                      <w:spacing w:line="215" w:lineRule="exact"/>
                      <w:ind w:left="107"/>
                      <w:rPr>
                        <w:color w:val="D59B5E"/>
                        <w:sz w:val="15"/>
                      </w:rPr>
                    </w:pPr>
                    <w:r w:rsidRPr="002B7E55">
                      <w:rPr>
                        <w:color w:val="D59B5E"/>
                        <w:sz w:val="15"/>
                      </w:rPr>
                      <w:t>DE 59 1101 0101 5386 2116 48</w:t>
                    </w:r>
                  </w:p>
                  <w:p w14:paraId="037C29E7" w14:textId="77777777" w:rsidR="00D8039F" w:rsidRDefault="00D8039F" w:rsidP="00D8039F">
                    <w:pPr>
                      <w:pStyle w:val="BodyText"/>
                      <w:spacing w:before="8" w:line="216" w:lineRule="auto"/>
                      <w:ind w:left="107" w:right="927"/>
                    </w:pPr>
                    <w:r>
                      <w:rPr>
                        <w:color w:val="D59B5E"/>
                        <w:spacing w:val="-4"/>
                      </w:rPr>
                      <w:t>BIC</w:t>
                    </w:r>
                    <w:r>
                      <w:rPr>
                        <w:color w:val="D59B5E"/>
                        <w:spacing w:val="40"/>
                      </w:rPr>
                      <w:br/>
                    </w:r>
                    <w:r w:rsidR="002B7E55">
                      <w:rPr>
                        <w:color w:val="D59B5E"/>
                        <w:spacing w:val="-2"/>
                      </w:rPr>
                      <w:t>SOBKDEBBXXX</w:t>
                    </w:r>
                  </w:p>
                  <w:p w14:paraId="4D6026E2" w14:textId="77777777" w:rsidR="00D8039F" w:rsidRDefault="00D8039F" w:rsidP="00D8039F">
                    <w:pPr>
                      <w:spacing w:before="20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840" behindDoc="1" locked="0" layoutInCell="1" allowOverlap="1" wp14:anchorId="6A5AB3EB" wp14:editId="34B54000">
              <wp:simplePos x="0" y="0"/>
              <wp:positionH relativeFrom="page">
                <wp:posOffset>5904982</wp:posOffset>
              </wp:positionH>
              <wp:positionV relativeFrom="page">
                <wp:posOffset>9429324</wp:posOffset>
              </wp:positionV>
              <wp:extent cx="1526959" cy="999490"/>
              <wp:effectExtent l="0" t="0" r="0" b="0"/>
              <wp:wrapNone/>
              <wp:docPr id="1090782608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6959" cy="999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F333D0" w14:textId="77777777" w:rsidR="00D8039F" w:rsidRDefault="00D8039F" w:rsidP="00D8039F">
                          <w:pPr>
                            <w:pStyle w:val="Heading1"/>
                            <w:spacing w:line="216" w:lineRule="auto"/>
                            <w:ind w:right="113"/>
                          </w:pPr>
                          <w:r>
                            <w:t>Wir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redefinieren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Ihr</w:t>
                          </w:r>
                          <w:r>
                            <w:rPr>
                              <w:spacing w:val="40"/>
                            </w:rPr>
                            <w:br/>
                          </w:r>
                          <w:r>
                            <w:t>Asset</w:t>
                          </w:r>
                          <w:r>
                            <w:rPr>
                              <w:spacing w:val="-2"/>
                            </w:rPr>
                            <w:t>management.</w:t>
                          </w:r>
                        </w:p>
                        <w:p w14:paraId="6A1759BF" w14:textId="77777777" w:rsidR="00D8039F" w:rsidRDefault="00D8039F" w:rsidP="00D8039F">
                          <w:pPr>
                            <w:spacing w:before="204"/>
                            <w:ind w:left="107"/>
                            <w:rPr>
                              <w:rFonts w:ascii="Titillium Web"/>
                              <w:b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Titillium Web"/>
                                <w:b/>
                                <w:color w:val="D59B5E"/>
                                <w:spacing w:val="-2"/>
                                <w:sz w:val="16"/>
                              </w:rPr>
                              <w:t>www.redefine.group</w:t>
                            </w:r>
                          </w:hyperlink>
                        </w:p>
                        <w:p w14:paraId="1CDAF485" w14:textId="77777777" w:rsidR="00D8039F" w:rsidRDefault="00D8039F" w:rsidP="00D8039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5AB3EB" id="_x0000_s1029" type="#_x0000_t202" style="position:absolute;margin-left:464.95pt;margin-top:742.45pt;width:120.25pt;height:78.7pt;z-index:-25156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" filled="f" stroked="f">
              <v:textbox inset="0,0,0,0">
                <w:txbxContent>
                  <w:p w14:paraId="01F333D0" w14:textId="77777777" w:rsidR="00D8039F" w:rsidRDefault="00D8039F" w:rsidP="00D8039F">
                    <w:pPr>
                      <w:pStyle w:val="Heading1"/>
                      <w:spacing w:line="216" w:lineRule="auto"/>
                      <w:ind w:right="113"/>
                    </w:pPr>
                    <w:r>
                      <w:t>Wir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redefinieren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Ihr</w:t>
                    </w:r>
                    <w:r>
                      <w:rPr>
                        <w:spacing w:val="40"/>
                      </w:rPr>
                      <w:br/>
                    </w:r>
                    <w:r>
                      <w:t>Asset</w:t>
                    </w:r>
                    <w:r>
                      <w:rPr>
                        <w:spacing w:val="-2"/>
                      </w:rPr>
                      <w:t>management.</w:t>
                    </w:r>
                  </w:p>
                  <w:p w14:paraId="6A1759BF" w14:textId="77777777" w:rsidR="00D8039F" w:rsidRDefault="00D8039F" w:rsidP="00D8039F">
                    <w:pPr>
                      <w:spacing w:before="204"/>
                      <w:ind w:left="107"/>
                      <w:rPr>
                        <w:rFonts w:ascii="Titillium Web"/>
                        <w:b/>
                        <w:sz w:val="16"/>
                      </w:rPr>
                    </w:pPr>
                    <w:hyperlink r:id="rId2">
                      <w:r>
                        <w:rPr>
                          <w:rFonts w:ascii="Titillium Web"/>
                          <w:b/>
                          <w:color w:val="D59B5E"/>
                          <w:spacing w:val="-2"/>
                          <w:sz w:val="16"/>
                        </w:rPr>
                        <w:t>www.redefine.group</w:t>
                      </w:r>
                    </w:hyperlink>
                  </w:p>
                  <w:p w14:paraId="1CDAF485" w14:textId="77777777" w:rsidR="00D8039F" w:rsidRDefault="00D8039F" w:rsidP="00D8039F">
                    <w:pPr>
                      <w:spacing w:before="20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576" behindDoc="1" locked="0" layoutInCell="1" allowOverlap="1" wp14:anchorId="2864FC9E" wp14:editId="453C1137">
              <wp:simplePos x="0" y="0"/>
              <wp:positionH relativeFrom="page">
                <wp:posOffset>4466436</wp:posOffset>
              </wp:positionH>
              <wp:positionV relativeFrom="page">
                <wp:posOffset>9429324</wp:posOffset>
              </wp:positionV>
              <wp:extent cx="1526959" cy="999490"/>
              <wp:effectExtent l="0" t="0" r="0" b="0"/>
              <wp:wrapNone/>
              <wp:docPr id="159508813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6959" cy="999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2720D7" w14:textId="77777777" w:rsidR="00D8039F" w:rsidRDefault="00D8039F" w:rsidP="00D8039F">
                          <w:pPr>
                            <w:spacing w:before="114" w:line="220" w:lineRule="auto"/>
                            <w:ind w:left="107" w:right="250"/>
                            <w:rPr>
                              <w:color w:val="D59B5E"/>
                              <w:spacing w:val="-2"/>
                              <w:sz w:val="15"/>
                            </w:rPr>
                          </w:pPr>
                          <w:r>
                            <w:rPr>
                              <w:rFonts w:ascii="Titillium Web" w:hAnsi="Titillium Web"/>
                              <w:b/>
                              <w:spacing w:val="-2"/>
                              <w:sz w:val="16"/>
                            </w:rPr>
                            <w:t>Geschäftsführer</w:t>
                          </w:r>
                          <w:r>
                            <w:rPr>
                              <w:rFonts w:ascii="Titillium Web" w:hAnsi="Titillium Web"/>
                              <w:b/>
                              <w:spacing w:val="40"/>
                              <w:sz w:val="16"/>
                            </w:rPr>
                            <w:br/>
                          </w:r>
                          <w:r>
                            <w:rPr>
                              <w:color w:val="D59B5E"/>
                              <w:sz w:val="16"/>
                            </w:rPr>
                            <w:t>Michael</w:t>
                          </w:r>
                          <w:r>
                            <w:rPr>
                              <w:color w:val="D59B5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z w:val="16"/>
                            </w:rPr>
                            <w:t>Hülsbusch</w:t>
                          </w:r>
                          <w:r>
                            <w:rPr>
                              <w:color w:val="D59B5E"/>
                              <w:spacing w:val="40"/>
                              <w:sz w:val="16"/>
                            </w:rPr>
                            <w:br/>
                          </w:r>
                          <w:r>
                            <w:rPr>
                              <w:color w:val="D59B5E"/>
                              <w:spacing w:val="-2"/>
                              <w:sz w:val="16"/>
                            </w:rPr>
                            <w:t>USt-ID</w:t>
                          </w:r>
                          <w:r>
                            <w:rPr>
                              <w:color w:val="D59B5E"/>
                              <w:spacing w:val="40"/>
                              <w:sz w:val="16"/>
                            </w:rPr>
                            <w:t xml:space="preserve"> </w:t>
                          </w:r>
                          <w:r w:rsidR="002B7E55" w:rsidRPr="002B7E55">
                            <w:rPr>
                              <w:color w:val="D59B5E"/>
                              <w:spacing w:val="-2"/>
                              <w:sz w:val="15"/>
                            </w:rPr>
                            <w:t>DE363681386</w:t>
                          </w:r>
                        </w:p>
                        <w:p w14:paraId="5D23A6C7" w14:textId="77777777" w:rsidR="002B7E55" w:rsidRPr="002B7E55" w:rsidRDefault="002B7E55" w:rsidP="002B7E55">
                          <w:pPr>
                            <w:spacing w:line="221" w:lineRule="auto"/>
                            <w:ind w:left="108" w:right="249"/>
                            <w:rPr>
                              <w:color w:val="D59B5E"/>
                              <w:spacing w:val="-2"/>
                              <w:sz w:val="15"/>
                            </w:rPr>
                          </w:pPr>
                          <w:r w:rsidRPr="002B7E55">
                            <w:rPr>
                              <w:color w:val="D59B5E"/>
                              <w:spacing w:val="-2"/>
                              <w:sz w:val="15"/>
                            </w:rPr>
                            <w:t>HRB 257377 B</w:t>
                          </w:r>
                        </w:p>
                        <w:p w14:paraId="3BC215DB" w14:textId="77777777" w:rsidR="00D8039F" w:rsidRDefault="00D8039F" w:rsidP="00D8039F">
                          <w:pPr>
                            <w:pStyle w:val="BodyText"/>
                            <w:spacing w:line="216" w:lineRule="exact"/>
                            <w:ind w:left="107"/>
                          </w:pPr>
                          <w:r>
                            <w:rPr>
                              <w:color w:val="D59B5E"/>
                              <w:spacing w:val="-2"/>
                            </w:rPr>
                            <w:t>Registergericht</w:t>
                          </w:r>
                        </w:p>
                        <w:p w14:paraId="1FCD4C2D" w14:textId="77777777" w:rsidR="00D8039F" w:rsidRDefault="00D8039F" w:rsidP="00D8039F">
                          <w:pPr>
                            <w:pStyle w:val="BodyText"/>
                            <w:spacing w:line="232" w:lineRule="exact"/>
                            <w:ind w:left="107"/>
                          </w:pPr>
                          <w:r>
                            <w:rPr>
                              <w:color w:val="D59B5E"/>
                            </w:rPr>
                            <w:t>Berlin-</w:t>
                          </w:r>
                          <w:r>
                            <w:rPr>
                              <w:color w:val="D59B5E"/>
                              <w:spacing w:val="-2"/>
                            </w:rPr>
                            <w:t>Charlottenburg</w:t>
                          </w:r>
                        </w:p>
                        <w:p w14:paraId="21F0171E" w14:textId="77777777" w:rsidR="00D8039F" w:rsidRDefault="00D8039F" w:rsidP="00D8039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64FC9E" id="_x0000_s1030" type="#_x0000_t202" style="position:absolute;margin-left:351.7pt;margin-top:742.45pt;width:120.25pt;height:78.7pt;z-index:-251579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" filled="f" stroked="f">
              <v:textbox inset="0,0,0,0">
                <w:txbxContent>
                  <w:p w14:paraId="292720D7" w14:textId="77777777" w:rsidR="00D8039F" w:rsidRDefault="00D8039F" w:rsidP="00D8039F">
                    <w:pPr>
                      <w:spacing w:before="114" w:line="220" w:lineRule="auto"/>
                      <w:ind w:left="107" w:right="250"/>
                      <w:rPr>
                        <w:color w:val="D59B5E"/>
                        <w:spacing w:val="-2"/>
                        <w:sz w:val="15"/>
                      </w:rPr>
                    </w:pPr>
                    <w:r>
                      <w:rPr>
                        <w:rFonts w:ascii="Titillium Web" w:hAnsi="Titillium Web"/>
                        <w:b/>
                        <w:spacing w:val="-2"/>
                        <w:sz w:val="16"/>
                      </w:rPr>
                      <w:t>Geschäftsführer</w:t>
                    </w:r>
                    <w:r>
                      <w:rPr>
                        <w:rFonts w:ascii="Titillium Web" w:hAnsi="Titillium Web"/>
                        <w:b/>
                        <w:spacing w:val="40"/>
                        <w:sz w:val="16"/>
                      </w:rPr>
                      <w:br/>
                    </w:r>
                    <w:r>
                      <w:rPr>
                        <w:color w:val="D59B5E"/>
                        <w:sz w:val="16"/>
                      </w:rPr>
                      <w:t>Michael</w:t>
                    </w:r>
                    <w:r>
                      <w:rPr>
                        <w:color w:val="D59B5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D59B5E"/>
                        <w:sz w:val="16"/>
                      </w:rPr>
                      <w:t>Hülsbusch</w:t>
                    </w:r>
                    <w:r>
                      <w:rPr>
                        <w:color w:val="D59B5E"/>
                        <w:spacing w:val="40"/>
                        <w:sz w:val="16"/>
                      </w:rPr>
                      <w:br/>
                    </w:r>
                    <w:r>
                      <w:rPr>
                        <w:color w:val="D59B5E"/>
                        <w:spacing w:val="-2"/>
                        <w:sz w:val="16"/>
                      </w:rPr>
                      <w:t>USt-ID</w:t>
                    </w:r>
                    <w:r>
                      <w:rPr>
                        <w:color w:val="D59B5E"/>
                        <w:spacing w:val="40"/>
                        <w:sz w:val="16"/>
                      </w:rPr>
                      <w:t xml:space="preserve"> </w:t>
                    </w:r>
                    <w:r w:rsidR="002B7E55" w:rsidRPr="002B7E55">
                      <w:rPr>
                        <w:color w:val="D59B5E"/>
                        <w:spacing w:val="-2"/>
                        <w:sz w:val="15"/>
                      </w:rPr>
                      <w:t>DE363681386</w:t>
                    </w:r>
                  </w:p>
                  <w:p w14:paraId="5D23A6C7" w14:textId="77777777" w:rsidR="002B7E55" w:rsidRPr="002B7E55" w:rsidRDefault="002B7E55" w:rsidP="002B7E55">
                    <w:pPr>
                      <w:spacing w:line="221" w:lineRule="auto"/>
                      <w:ind w:left="108" w:right="249"/>
                      <w:rPr>
                        <w:color w:val="D59B5E"/>
                        <w:spacing w:val="-2"/>
                        <w:sz w:val="15"/>
                      </w:rPr>
                    </w:pPr>
                    <w:r w:rsidRPr="002B7E55">
                      <w:rPr>
                        <w:color w:val="D59B5E"/>
                        <w:spacing w:val="-2"/>
                        <w:sz w:val="15"/>
                      </w:rPr>
                      <w:t>HRB 257377 B</w:t>
                    </w:r>
                  </w:p>
                  <w:p w14:paraId="3BC215DB" w14:textId="77777777" w:rsidR="00D8039F" w:rsidRDefault="00D8039F" w:rsidP="00D8039F">
                    <w:pPr>
                      <w:pStyle w:val="BodyText"/>
                      <w:spacing w:line="216" w:lineRule="exact"/>
                      <w:ind w:left="107"/>
                    </w:pPr>
                    <w:r>
                      <w:rPr>
                        <w:color w:val="D59B5E"/>
                        <w:spacing w:val="-2"/>
                      </w:rPr>
                      <w:t>Registergericht</w:t>
                    </w:r>
                  </w:p>
                  <w:p w14:paraId="1FCD4C2D" w14:textId="77777777" w:rsidR="00D8039F" w:rsidRDefault="00D8039F" w:rsidP="00D8039F">
                    <w:pPr>
                      <w:pStyle w:val="BodyText"/>
                      <w:spacing w:line="232" w:lineRule="exact"/>
                      <w:ind w:left="107"/>
                    </w:pPr>
                    <w:r>
                      <w:rPr>
                        <w:color w:val="D59B5E"/>
                      </w:rPr>
                      <w:t>Berlin-</w:t>
                    </w:r>
                    <w:r>
                      <w:rPr>
                        <w:color w:val="D59B5E"/>
                        <w:spacing w:val="-2"/>
                      </w:rPr>
                      <w:t>Charlottenburg</w:t>
                    </w:r>
                  </w:p>
                  <w:p w14:paraId="21F0171E" w14:textId="77777777" w:rsidR="00D8039F" w:rsidRDefault="00D8039F" w:rsidP="00D8039F">
                    <w:pPr>
                      <w:spacing w:before="20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048" behindDoc="1" locked="0" layoutInCell="1" allowOverlap="1" wp14:anchorId="2C6D4053" wp14:editId="764985B8">
              <wp:simplePos x="0" y="0"/>
              <wp:positionH relativeFrom="page">
                <wp:posOffset>559293</wp:posOffset>
              </wp:positionH>
              <wp:positionV relativeFrom="page">
                <wp:posOffset>9428086</wp:posOffset>
              </wp:positionV>
              <wp:extent cx="2121763" cy="99949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1763" cy="999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C78FD" w14:textId="77777777" w:rsidR="00D8039F" w:rsidRDefault="00D8039F" w:rsidP="00D8039F">
                          <w:pPr>
                            <w:spacing w:before="100" w:line="237" w:lineRule="exact"/>
                            <w:ind w:left="107"/>
                            <w:rPr>
                              <w:sz w:val="16"/>
                            </w:rPr>
                          </w:pPr>
                          <w:r>
                            <w:rPr>
                              <w:rFonts w:ascii="Titillium Web"/>
                              <w:b/>
                              <w:sz w:val="16"/>
                            </w:rPr>
                            <w:t>REDEFINE</w:t>
                          </w:r>
                          <w:r>
                            <w:rPr>
                              <w:rFonts w:ascii="Titillium Web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Asset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Management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GmbH</w:t>
                          </w:r>
                        </w:p>
                        <w:p w14:paraId="6C8A31DD" w14:textId="77777777" w:rsidR="00D8039F" w:rsidRDefault="00D8039F" w:rsidP="00D8039F">
                          <w:pPr>
                            <w:spacing w:line="212" w:lineRule="exact"/>
                            <w:ind w:left="107"/>
                            <w:rPr>
                              <w:sz w:val="15"/>
                            </w:rPr>
                          </w:pPr>
                          <w:r>
                            <w:rPr>
                              <w:color w:val="D59B5E"/>
                              <w:sz w:val="15"/>
                            </w:rPr>
                            <w:t xml:space="preserve">+49 176 722 555 </w:t>
                          </w:r>
                          <w:r>
                            <w:rPr>
                              <w:color w:val="D59B5E"/>
                              <w:spacing w:val="-5"/>
                              <w:sz w:val="15"/>
                            </w:rPr>
                            <w:t>15</w:t>
                          </w:r>
                        </w:p>
                        <w:p w14:paraId="0CA7CEB8" w14:textId="77777777" w:rsidR="00D8039F" w:rsidRDefault="00CB65A7" w:rsidP="00D8039F">
                          <w:pPr>
                            <w:pStyle w:val="BodyText"/>
                            <w:spacing w:line="234" w:lineRule="exact"/>
                            <w:ind w:left="107"/>
                          </w:pPr>
                          <w:hyperlink r:id="rId3">
                            <w:r>
                              <w:rPr>
                                <w:color w:val="D59B5E"/>
                                <w:spacing w:val="-2"/>
                              </w:rPr>
                              <w:t>info</w:t>
                            </w:r>
                            <w:r w:rsidR="00D8039F">
                              <w:rPr>
                                <w:color w:val="D59B5E"/>
                                <w:spacing w:val="-2"/>
                              </w:rPr>
                              <w:t>@redefine.group</w:t>
                            </w:r>
                          </w:hyperlink>
                        </w:p>
                        <w:p w14:paraId="1CB21DD2" w14:textId="77777777" w:rsidR="00D8039F" w:rsidRDefault="00D8039F" w:rsidP="00D8039F">
                          <w:pPr>
                            <w:pStyle w:val="BodyText"/>
                            <w:tabs>
                              <w:tab w:val="left" w:pos="1484"/>
                            </w:tabs>
                            <w:spacing w:before="187" w:line="237" w:lineRule="exact"/>
                            <w:ind w:left="107"/>
                          </w:pPr>
                          <w:r>
                            <w:rPr>
                              <w:color w:val="D59B5E"/>
                            </w:rPr>
                            <w:t>Kantstraße</w:t>
                          </w:r>
                          <w:r>
                            <w:rPr>
                              <w:color w:val="D59B5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5"/>
                            </w:rPr>
                            <w:t>149</w:t>
                          </w:r>
                          <w:r>
                            <w:rPr>
                              <w:color w:val="D59B5E"/>
                            </w:rPr>
                            <w:tab/>
                          </w:r>
                          <w:r>
                            <w:rPr>
                              <w:color w:val="D59B5E"/>
                              <w:spacing w:val="-4"/>
                              <w:position w:val="1"/>
                            </w:rPr>
                            <w:t>TaunusTurm</w:t>
                          </w:r>
                          <w:r>
                            <w:rPr>
                              <w:color w:val="D59B5E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4"/>
                              <w:position w:val="1"/>
                            </w:rPr>
                            <w:t>|</w:t>
                          </w:r>
                          <w:r>
                            <w:rPr>
                              <w:color w:val="D59B5E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4"/>
                              <w:position w:val="1"/>
                            </w:rPr>
                            <w:t>Taunustor</w:t>
                          </w:r>
                          <w:r>
                            <w:rPr>
                              <w:color w:val="D59B5E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10"/>
                              <w:position w:val="1"/>
                            </w:rPr>
                            <w:t>1</w:t>
                          </w:r>
                        </w:p>
                        <w:p w14:paraId="782EC4DF" w14:textId="77777777" w:rsidR="00D8039F" w:rsidRDefault="00D8039F" w:rsidP="00D8039F">
                          <w:pPr>
                            <w:pStyle w:val="BodyText"/>
                            <w:tabs>
                              <w:tab w:val="left" w:pos="1484"/>
                            </w:tabs>
                            <w:spacing w:line="237" w:lineRule="exact"/>
                            <w:ind w:left="107"/>
                          </w:pPr>
                          <w:r>
                            <w:rPr>
                              <w:color w:val="D59B5E"/>
                            </w:rPr>
                            <w:t xml:space="preserve">10623 </w:t>
                          </w:r>
                          <w:r>
                            <w:rPr>
                              <w:color w:val="D59B5E"/>
                              <w:spacing w:val="-2"/>
                            </w:rPr>
                            <w:t>Berlin</w:t>
                          </w:r>
                          <w:r>
                            <w:rPr>
                              <w:color w:val="D59B5E"/>
                            </w:rPr>
                            <w:tab/>
                          </w:r>
                          <w:r>
                            <w:rPr>
                              <w:color w:val="D59B5E"/>
                              <w:position w:val="1"/>
                            </w:rPr>
                            <w:t>60310</w:t>
                          </w:r>
                          <w:r>
                            <w:rPr>
                              <w:color w:val="D59B5E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position w:val="1"/>
                            </w:rPr>
                            <w:t>Frankfurt</w:t>
                          </w:r>
                          <w:r>
                            <w:rPr>
                              <w:color w:val="D59B5E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position w:val="1"/>
                            </w:rPr>
                            <w:t>am</w:t>
                          </w:r>
                          <w:r>
                            <w:rPr>
                              <w:color w:val="D59B5E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4"/>
                              <w:position w:val="1"/>
                            </w:rPr>
                            <w:t>Main</w:t>
                          </w:r>
                        </w:p>
                        <w:p w14:paraId="35439912" w14:textId="77777777" w:rsidR="00D8039F" w:rsidRDefault="00D8039F" w:rsidP="00D8039F">
                          <w:pPr>
                            <w:spacing w:before="118" w:line="216" w:lineRule="auto"/>
                            <w:ind w:left="107" w:right="867"/>
                            <w:rPr>
                              <w:sz w:val="16"/>
                            </w:rPr>
                          </w:pPr>
                          <w:r>
                            <w:br w:type="column"/>
                          </w:r>
                          <w:r>
                            <w:rPr>
                              <w:rFonts w:ascii="Titillium Web"/>
                              <w:b/>
                              <w:spacing w:val="-2"/>
                              <w:sz w:val="16"/>
                            </w:rPr>
                            <w:t>Kontoverbindung</w:t>
                          </w:r>
                          <w:r>
                            <w:rPr>
                              <w:rFonts w:ascii="Titillium Web"/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z w:val="16"/>
                            </w:rPr>
                            <w:t>Unsere</w:t>
                          </w:r>
                          <w:r>
                            <w:rPr>
                              <w:color w:val="D59B5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z w:val="16"/>
                            </w:rPr>
                            <w:t>Bank</w:t>
                          </w:r>
                          <w:r>
                            <w:rPr>
                              <w:color w:val="D59B5E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4"/>
                              <w:sz w:val="16"/>
                            </w:rPr>
                            <w:t>IBAN</w:t>
                          </w:r>
                        </w:p>
                        <w:p w14:paraId="7D541D54" w14:textId="77777777" w:rsidR="00D8039F" w:rsidRDefault="00D8039F" w:rsidP="00D8039F">
                          <w:pPr>
                            <w:spacing w:line="215" w:lineRule="exact"/>
                            <w:ind w:left="107"/>
                            <w:rPr>
                              <w:sz w:val="15"/>
                            </w:rPr>
                          </w:pPr>
                          <w:r>
                            <w:rPr>
                              <w:color w:val="D59B5E"/>
                              <w:sz w:val="15"/>
                            </w:rPr>
                            <w:t xml:space="preserve">DE12 3456 7890 1234 5678 </w:t>
                          </w:r>
                          <w:r>
                            <w:rPr>
                              <w:color w:val="D59B5E"/>
                              <w:spacing w:val="-5"/>
                              <w:sz w:val="15"/>
                            </w:rPr>
                            <w:t>90</w:t>
                          </w:r>
                        </w:p>
                        <w:p w14:paraId="1EF61EE5" w14:textId="77777777" w:rsidR="00D8039F" w:rsidRDefault="00D8039F" w:rsidP="00D8039F">
                          <w:pPr>
                            <w:pStyle w:val="BodyText"/>
                            <w:spacing w:before="8" w:line="216" w:lineRule="auto"/>
                            <w:ind w:left="107" w:right="927"/>
                          </w:pPr>
                          <w:r>
                            <w:rPr>
                              <w:color w:val="D59B5E"/>
                              <w:spacing w:val="-4"/>
                            </w:rPr>
                            <w:t>BIC</w:t>
                          </w:r>
                          <w:r>
                            <w:rPr>
                              <w:color w:val="D59B5E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2"/>
                            </w:rPr>
                            <w:t>ABCDEFHIGKL</w:t>
                          </w:r>
                        </w:p>
                        <w:p w14:paraId="630C08F0" w14:textId="77777777" w:rsidR="00D8039F" w:rsidRDefault="00D8039F" w:rsidP="00D8039F">
                          <w:pPr>
                            <w:spacing w:before="114" w:line="220" w:lineRule="auto"/>
                            <w:ind w:left="107" w:right="250"/>
                            <w:rPr>
                              <w:sz w:val="15"/>
                            </w:rPr>
                          </w:pPr>
                          <w:r>
                            <w:br w:type="column"/>
                          </w:r>
                          <w:r>
                            <w:rPr>
                              <w:rFonts w:ascii="Titillium Web" w:hAnsi="Titillium Web"/>
                              <w:b/>
                              <w:spacing w:val="-2"/>
                              <w:sz w:val="16"/>
                            </w:rPr>
                            <w:t>Geschäftsführer</w:t>
                          </w:r>
                          <w:r>
                            <w:rPr>
                              <w:rFonts w:ascii="Titillium Web" w:hAnsi="Titillium Web"/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z w:val="16"/>
                            </w:rPr>
                            <w:t>Michael</w:t>
                          </w:r>
                          <w:r>
                            <w:rPr>
                              <w:color w:val="D59B5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z w:val="16"/>
                            </w:rPr>
                            <w:t>Hülsbusch</w:t>
                          </w:r>
                          <w:r>
                            <w:rPr>
                              <w:color w:val="D59B5E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2"/>
                              <w:sz w:val="16"/>
                            </w:rPr>
                            <w:t>USt-ID</w:t>
                          </w:r>
                          <w:r>
                            <w:rPr>
                              <w:color w:val="D59B5E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D59B5E"/>
                              <w:spacing w:val="-2"/>
                              <w:sz w:val="15"/>
                            </w:rPr>
                            <w:t>DE123456789</w:t>
                          </w:r>
                        </w:p>
                        <w:p w14:paraId="5FBFBF8B" w14:textId="77777777" w:rsidR="00D8039F" w:rsidRDefault="00D8039F" w:rsidP="00D8039F">
                          <w:pPr>
                            <w:pStyle w:val="BodyText"/>
                            <w:spacing w:line="216" w:lineRule="exact"/>
                            <w:ind w:left="107"/>
                          </w:pPr>
                          <w:r>
                            <w:rPr>
                              <w:color w:val="D59B5E"/>
                              <w:spacing w:val="-2"/>
                            </w:rPr>
                            <w:t>Registergericht</w:t>
                          </w:r>
                        </w:p>
                        <w:p w14:paraId="5A2427F6" w14:textId="77777777" w:rsidR="00D8039F" w:rsidRDefault="00D8039F" w:rsidP="00D8039F">
                          <w:pPr>
                            <w:pStyle w:val="BodyText"/>
                            <w:spacing w:line="232" w:lineRule="exact"/>
                            <w:ind w:left="107"/>
                          </w:pPr>
                          <w:r>
                            <w:rPr>
                              <w:color w:val="D59B5E"/>
                            </w:rPr>
                            <w:t>Berlin-</w:t>
                          </w:r>
                          <w:r>
                            <w:rPr>
                              <w:color w:val="D59B5E"/>
                              <w:spacing w:val="-2"/>
                            </w:rPr>
                            <w:t>Charlottenburg</w:t>
                          </w:r>
                        </w:p>
                        <w:p w14:paraId="381DFADC" w14:textId="77777777" w:rsidR="00D8039F" w:rsidRDefault="00D8039F" w:rsidP="00D8039F">
                          <w:pPr>
                            <w:pStyle w:val="Heading1"/>
                            <w:spacing w:line="216" w:lineRule="auto"/>
                            <w:ind w:right="113"/>
                          </w:pPr>
                          <w:r>
                            <w:rPr>
                              <w:b w:val="0"/>
                            </w:rPr>
                            <w:br w:type="column"/>
                          </w:r>
                          <w:r>
                            <w:t>Wir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redefinieren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Ihr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Asset</w:t>
                          </w:r>
                          <w:r>
                            <w:rPr>
                              <w:spacing w:val="-2"/>
                            </w:rPr>
                            <w:t xml:space="preserve"> management.</w:t>
                          </w:r>
                        </w:p>
                        <w:p w14:paraId="712D9260" w14:textId="77777777" w:rsidR="00D8039F" w:rsidRDefault="00D8039F" w:rsidP="00D8039F">
                          <w:pPr>
                            <w:spacing w:before="204"/>
                            <w:ind w:left="107"/>
                            <w:rPr>
                              <w:rFonts w:ascii="Titillium Web"/>
                              <w:b/>
                              <w:sz w:val="16"/>
                            </w:rPr>
                          </w:pPr>
                          <w:hyperlink r:id="rId4">
                            <w:r>
                              <w:rPr>
                                <w:rFonts w:ascii="Titillium Web"/>
                                <w:b/>
                                <w:color w:val="D59B5E"/>
                                <w:spacing w:val="-2"/>
                                <w:sz w:val="16"/>
                              </w:rPr>
                              <w:t>www.redefine.group</w:t>
                            </w:r>
                          </w:hyperlink>
                        </w:p>
                        <w:p w14:paraId="7C555F83" w14:textId="77777777" w:rsidR="00EE1FF2" w:rsidRDefault="00EE1FF2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6D4053" id="_x0000_s1031" type="#_x0000_t202" style="position:absolute;margin-left:44.05pt;margin-top:742.35pt;width:167.05pt;height:78.7pt;z-index:-251602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" filled="f" stroked="f">
              <v:textbox inset="0,0,0,0">
                <w:txbxContent>
                  <w:p w14:paraId="0F0C78FD" w14:textId="77777777" w:rsidR="00D8039F" w:rsidRDefault="00D8039F" w:rsidP="00D8039F">
                    <w:pPr>
                      <w:spacing w:before="100" w:line="237" w:lineRule="exact"/>
                      <w:ind w:left="107"/>
                      <w:rPr>
                        <w:sz w:val="16"/>
                      </w:rPr>
                    </w:pPr>
                    <w:r>
                      <w:rPr>
                        <w:rFonts w:ascii="Titillium Web"/>
                        <w:b/>
                        <w:sz w:val="16"/>
                      </w:rPr>
                      <w:t>REDEFINE</w:t>
                    </w:r>
                    <w:r>
                      <w:rPr>
                        <w:rFonts w:ascii="Titillium Web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Asset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Management </w:t>
                    </w:r>
                    <w:r>
                      <w:rPr>
                        <w:spacing w:val="-4"/>
                        <w:sz w:val="16"/>
                      </w:rPr>
                      <w:t>GmbH</w:t>
                    </w:r>
                  </w:p>
                  <w:p w14:paraId="6C8A31DD" w14:textId="77777777" w:rsidR="00D8039F" w:rsidRDefault="00D8039F" w:rsidP="00D8039F">
                    <w:pPr>
                      <w:spacing w:line="212" w:lineRule="exact"/>
                      <w:ind w:left="107"/>
                      <w:rPr>
                        <w:sz w:val="15"/>
                      </w:rPr>
                    </w:pPr>
                    <w:r>
                      <w:rPr>
                        <w:color w:val="D59B5E"/>
                        <w:sz w:val="15"/>
                      </w:rPr>
                      <w:t xml:space="preserve">+49 176 722 555 </w:t>
                    </w:r>
                    <w:r>
                      <w:rPr>
                        <w:color w:val="D59B5E"/>
                        <w:spacing w:val="-5"/>
                        <w:sz w:val="15"/>
                      </w:rPr>
                      <w:t>15</w:t>
                    </w:r>
                  </w:p>
                  <w:p w14:paraId="0CA7CEB8" w14:textId="77777777" w:rsidR="00D8039F" w:rsidRDefault="00CB65A7" w:rsidP="00D8039F">
                    <w:pPr>
                      <w:pStyle w:val="BodyText"/>
                      <w:spacing w:line="234" w:lineRule="exact"/>
                      <w:ind w:left="107"/>
                    </w:pPr>
                    <w:hyperlink r:id="rId5">
                      <w:r>
                        <w:rPr>
                          <w:color w:val="D59B5E"/>
                          <w:spacing w:val="-2"/>
                        </w:rPr>
                        <w:t>info</w:t>
                      </w:r>
                      <w:r w:rsidR="00D8039F">
                        <w:rPr>
                          <w:color w:val="D59B5E"/>
                          <w:spacing w:val="-2"/>
                        </w:rPr>
                        <w:t>@redefine.group</w:t>
                      </w:r>
                    </w:hyperlink>
                  </w:p>
                  <w:p w14:paraId="1CB21DD2" w14:textId="77777777" w:rsidR="00D8039F" w:rsidRDefault="00D8039F" w:rsidP="00D8039F">
                    <w:pPr>
                      <w:pStyle w:val="BodyText"/>
                      <w:tabs>
                        <w:tab w:val="left" w:pos="1484"/>
                      </w:tabs>
                      <w:spacing w:before="187" w:line="237" w:lineRule="exact"/>
                      <w:ind w:left="107"/>
                    </w:pPr>
                    <w:r>
                      <w:rPr>
                        <w:color w:val="D59B5E"/>
                      </w:rPr>
                      <w:t>Kantstraße</w:t>
                    </w:r>
                    <w:r>
                      <w:rPr>
                        <w:color w:val="D59B5E"/>
                        <w:spacing w:val="-1"/>
                      </w:rPr>
                      <w:t xml:space="preserve"> </w:t>
                    </w:r>
                    <w:r>
                      <w:rPr>
                        <w:color w:val="D59B5E"/>
                        <w:spacing w:val="-5"/>
                      </w:rPr>
                      <w:t>149</w:t>
                    </w:r>
                    <w:r>
                      <w:rPr>
                        <w:color w:val="D59B5E"/>
                      </w:rPr>
                      <w:tab/>
                    </w:r>
                    <w:r>
                      <w:rPr>
                        <w:color w:val="D59B5E"/>
                        <w:spacing w:val="-4"/>
                        <w:position w:val="1"/>
                      </w:rPr>
                      <w:t>TaunusTurm</w:t>
                    </w:r>
                    <w:r>
                      <w:rPr>
                        <w:color w:val="D59B5E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color w:val="D59B5E"/>
                        <w:spacing w:val="-4"/>
                        <w:position w:val="1"/>
                      </w:rPr>
                      <w:t>|</w:t>
                    </w:r>
                    <w:r>
                      <w:rPr>
                        <w:color w:val="D59B5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color w:val="D59B5E"/>
                        <w:spacing w:val="-4"/>
                        <w:position w:val="1"/>
                      </w:rPr>
                      <w:t>Taunustor</w:t>
                    </w:r>
                    <w:r>
                      <w:rPr>
                        <w:color w:val="D59B5E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color w:val="D59B5E"/>
                        <w:spacing w:val="-10"/>
                        <w:position w:val="1"/>
                      </w:rPr>
                      <w:t>1</w:t>
                    </w:r>
                  </w:p>
                  <w:p w14:paraId="782EC4DF" w14:textId="77777777" w:rsidR="00D8039F" w:rsidRDefault="00D8039F" w:rsidP="00D8039F">
                    <w:pPr>
                      <w:pStyle w:val="BodyText"/>
                      <w:tabs>
                        <w:tab w:val="left" w:pos="1484"/>
                      </w:tabs>
                      <w:spacing w:line="237" w:lineRule="exact"/>
                      <w:ind w:left="107"/>
                    </w:pPr>
                    <w:r>
                      <w:rPr>
                        <w:color w:val="D59B5E"/>
                      </w:rPr>
                      <w:t xml:space="preserve">10623 </w:t>
                    </w:r>
                    <w:r>
                      <w:rPr>
                        <w:color w:val="D59B5E"/>
                        <w:spacing w:val="-2"/>
                      </w:rPr>
                      <w:t>Berlin</w:t>
                    </w:r>
                    <w:r>
                      <w:rPr>
                        <w:color w:val="D59B5E"/>
                      </w:rPr>
                      <w:tab/>
                    </w:r>
                    <w:r>
                      <w:rPr>
                        <w:color w:val="D59B5E"/>
                        <w:position w:val="1"/>
                      </w:rPr>
                      <w:t>60310</w:t>
                    </w:r>
                    <w:r>
                      <w:rPr>
                        <w:color w:val="D59B5E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color w:val="D59B5E"/>
                        <w:position w:val="1"/>
                      </w:rPr>
                      <w:t>Frankfurt</w:t>
                    </w:r>
                    <w:r>
                      <w:rPr>
                        <w:color w:val="D59B5E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color w:val="D59B5E"/>
                        <w:position w:val="1"/>
                      </w:rPr>
                      <w:t>am</w:t>
                    </w:r>
                    <w:r>
                      <w:rPr>
                        <w:color w:val="D59B5E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color w:val="D59B5E"/>
                        <w:spacing w:val="-4"/>
                        <w:position w:val="1"/>
                      </w:rPr>
                      <w:t>Main</w:t>
                    </w:r>
                  </w:p>
                  <w:p w14:paraId="35439912" w14:textId="77777777" w:rsidR="00D8039F" w:rsidRDefault="00D8039F" w:rsidP="00D8039F">
                    <w:pPr>
                      <w:spacing w:before="118" w:line="216" w:lineRule="auto"/>
                      <w:ind w:left="107" w:right="867"/>
                      <w:rPr>
                        <w:sz w:val="16"/>
                      </w:rPr>
                    </w:pPr>
                    <w:r>
                      <w:br w:type="column"/>
                    </w:r>
                    <w:r>
                      <w:rPr>
                        <w:rFonts w:ascii="Titillium Web"/>
                        <w:b/>
                        <w:spacing w:val="-2"/>
                        <w:sz w:val="16"/>
                      </w:rPr>
                      <w:t>Kontoverbindung</w:t>
                    </w:r>
                    <w:r>
                      <w:rPr>
                        <w:rFonts w:ascii="Titillium Web"/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D59B5E"/>
                        <w:sz w:val="16"/>
                      </w:rPr>
                      <w:t>Unsere</w:t>
                    </w:r>
                    <w:r>
                      <w:rPr>
                        <w:color w:val="D59B5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D59B5E"/>
                        <w:sz w:val="16"/>
                      </w:rPr>
                      <w:t>Bank</w:t>
                    </w:r>
                    <w:r>
                      <w:rPr>
                        <w:color w:val="D59B5E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D59B5E"/>
                        <w:spacing w:val="-4"/>
                        <w:sz w:val="16"/>
                      </w:rPr>
                      <w:t>IBAN</w:t>
                    </w:r>
                  </w:p>
                  <w:p w14:paraId="7D541D54" w14:textId="77777777" w:rsidR="00D8039F" w:rsidRDefault="00D8039F" w:rsidP="00D8039F">
                    <w:pPr>
                      <w:spacing w:line="215" w:lineRule="exact"/>
                      <w:ind w:left="107"/>
                      <w:rPr>
                        <w:sz w:val="15"/>
                      </w:rPr>
                    </w:pPr>
                    <w:r>
                      <w:rPr>
                        <w:color w:val="D59B5E"/>
                        <w:sz w:val="15"/>
                      </w:rPr>
                      <w:t xml:space="preserve">DE12 3456 7890 1234 5678 </w:t>
                    </w:r>
                    <w:r>
                      <w:rPr>
                        <w:color w:val="D59B5E"/>
                        <w:spacing w:val="-5"/>
                        <w:sz w:val="15"/>
                      </w:rPr>
                      <w:t>90</w:t>
                    </w:r>
                  </w:p>
                  <w:p w14:paraId="1EF61EE5" w14:textId="77777777" w:rsidR="00D8039F" w:rsidRDefault="00D8039F" w:rsidP="00D8039F">
                    <w:pPr>
                      <w:pStyle w:val="BodyText"/>
                      <w:spacing w:before="8" w:line="216" w:lineRule="auto"/>
                      <w:ind w:left="107" w:right="927"/>
                    </w:pPr>
                    <w:r>
                      <w:rPr>
                        <w:color w:val="D59B5E"/>
                        <w:spacing w:val="-4"/>
                      </w:rPr>
                      <w:t>BIC</w:t>
                    </w:r>
                    <w:r>
                      <w:rPr>
                        <w:color w:val="D59B5E"/>
                        <w:spacing w:val="40"/>
                      </w:rPr>
                      <w:t xml:space="preserve"> </w:t>
                    </w:r>
                    <w:r>
                      <w:rPr>
                        <w:color w:val="D59B5E"/>
                        <w:spacing w:val="-2"/>
                      </w:rPr>
                      <w:t>ABCDEFHIGKL</w:t>
                    </w:r>
                  </w:p>
                  <w:p w14:paraId="630C08F0" w14:textId="77777777" w:rsidR="00D8039F" w:rsidRDefault="00D8039F" w:rsidP="00D8039F">
                    <w:pPr>
                      <w:spacing w:before="114" w:line="220" w:lineRule="auto"/>
                      <w:ind w:left="107" w:right="250"/>
                      <w:rPr>
                        <w:sz w:val="15"/>
                      </w:rPr>
                    </w:pPr>
                    <w:r>
                      <w:br w:type="column"/>
                    </w:r>
                    <w:r>
                      <w:rPr>
                        <w:rFonts w:ascii="Titillium Web" w:hAnsi="Titillium Web"/>
                        <w:b/>
                        <w:spacing w:val="-2"/>
                        <w:sz w:val="16"/>
                      </w:rPr>
                      <w:t>Geschäftsführer</w:t>
                    </w:r>
                    <w:r>
                      <w:rPr>
                        <w:rFonts w:ascii="Titillium Web" w:hAnsi="Titillium Web"/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D59B5E"/>
                        <w:sz w:val="16"/>
                      </w:rPr>
                      <w:t>Michael</w:t>
                    </w:r>
                    <w:r>
                      <w:rPr>
                        <w:color w:val="D59B5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D59B5E"/>
                        <w:sz w:val="16"/>
                      </w:rPr>
                      <w:t>Hülsbusch</w:t>
                    </w:r>
                    <w:r>
                      <w:rPr>
                        <w:color w:val="D59B5E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D59B5E"/>
                        <w:spacing w:val="-2"/>
                        <w:sz w:val="16"/>
                      </w:rPr>
                      <w:t>USt-ID</w:t>
                    </w:r>
                    <w:r>
                      <w:rPr>
                        <w:color w:val="D59B5E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D59B5E"/>
                        <w:spacing w:val="-2"/>
                        <w:sz w:val="15"/>
                      </w:rPr>
                      <w:t>DE123456789</w:t>
                    </w:r>
                  </w:p>
                  <w:p w14:paraId="5FBFBF8B" w14:textId="77777777" w:rsidR="00D8039F" w:rsidRDefault="00D8039F" w:rsidP="00D8039F">
                    <w:pPr>
                      <w:pStyle w:val="BodyText"/>
                      <w:spacing w:line="216" w:lineRule="exact"/>
                      <w:ind w:left="107"/>
                    </w:pPr>
                    <w:r>
                      <w:rPr>
                        <w:color w:val="D59B5E"/>
                        <w:spacing w:val="-2"/>
                      </w:rPr>
                      <w:t>Registergericht</w:t>
                    </w:r>
                  </w:p>
                  <w:p w14:paraId="5A2427F6" w14:textId="77777777" w:rsidR="00D8039F" w:rsidRDefault="00D8039F" w:rsidP="00D8039F">
                    <w:pPr>
                      <w:pStyle w:val="BodyText"/>
                      <w:spacing w:line="232" w:lineRule="exact"/>
                      <w:ind w:left="107"/>
                    </w:pPr>
                    <w:r>
                      <w:rPr>
                        <w:color w:val="D59B5E"/>
                      </w:rPr>
                      <w:t>Berlin-</w:t>
                    </w:r>
                    <w:r>
                      <w:rPr>
                        <w:color w:val="D59B5E"/>
                        <w:spacing w:val="-2"/>
                      </w:rPr>
                      <w:t>Charlottenburg</w:t>
                    </w:r>
                  </w:p>
                  <w:p w14:paraId="381DFADC" w14:textId="77777777" w:rsidR="00D8039F" w:rsidRDefault="00D8039F" w:rsidP="00D8039F">
                    <w:pPr>
                      <w:pStyle w:val="Heading1"/>
                      <w:spacing w:line="216" w:lineRule="auto"/>
                      <w:ind w:right="113"/>
                    </w:pPr>
                    <w:r>
                      <w:rPr>
                        <w:b w:val="0"/>
                      </w:rPr>
                      <w:br w:type="column"/>
                    </w:r>
                    <w:r>
                      <w:t>Wir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redefinieren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Ihr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Asset</w:t>
                    </w:r>
                    <w:r>
                      <w:rPr>
                        <w:spacing w:val="-2"/>
                      </w:rPr>
                      <w:t xml:space="preserve"> management.</w:t>
                    </w:r>
                  </w:p>
                  <w:p w14:paraId="712D9260" w14:textId="77777777" w:rsidR="00D8039F" w:rsidRDefault="00D8039F" w:rsidP="00D8039F">
                    <w:pPr>
                      <w:spacing w:before="204"/>
                      <w:ind w:left="107"/>
                      <w:rPr>
                        <w:rFonts w:ascii="Titillium Web"/>
                        <w:b/>
                        <w:sz w:val="16"/>
                      </w:rPr>
                    </w:pPr>
                    <w:hyperlink r:id="rId6">
                      <w:r>
                        <w:rPr>
                          <w:rFonts w:ascii="Titillium Web"/>
                          <w:b/>
                          <w:color w:val="D59B5E"/>
                          <w:spacing w:val="-2"/>
                          <w:sz w:val="16"/>
                        </w:rPr>
                        <w:t>www.redefine.group</w:t>
                      </w:r>
                    </w:hyperlink>
                  </w:p>
                  <w:p w14:paraId="7C555F83" w14:textId="77777777" w:rsidR="00EE1FF2" w:rsidRDefault="00EE1FF2">
                    <w:pPr>
                      <w:spacing w:before="20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184" behindDoc="1" locked="0" layoutInCell="1" allowOverlap="1" wp14:anchorId="7D9BCE50" wp14:editId="5D46D79C">
              <wp:simplePos x="0" y="0"/>
              <wp:positionH relativeFrom="page">
                <wp:posOffset>2796086</wp:posOffset>
              </wp:positionH>
              <wp:positionV relativeFrom="page">
                <wp:posOffset>9432003</wp:posOffset>
              </wp:positionV>
              <wp:extent cx="1270" cy="99949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9994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999490">
                            <a:moveTo>
                              <a:pt x="0" y="0"/>
                            </a:moveTo>
                            <a:lnTo>
                              <a:pt x="0" y="998994"/>
                            </a:lnTo>
                          </a:path>
                        </a:pathLst>
                      </a:custGeom>
                      <a:ln w="3175">
                        <a:solidFill>
                          <a:srgbClr val="D59B5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458547" id="Graphic 19" o:spid="_x0000_s1026" style="position:absolute;margin-left:220.15pt;margin-top:742.7pt;width:.1pt;height:78.7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999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" path="m,l,998994e" filled="f" strokecolor="#d59b5e" strokeweight=".2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472" behindDoc="1" locked="0" layoutInCell="1" allowOverlap="1" wp14:anchorId="01CA61F4" wp14:editId="4C1C7ECB">
              <wp:simplePos x="0" y="0"/>
              <wp:positionH relativeFrom="page">
                <wp:posOffset>4414499</wp:posOffset>
              </wp:positionH>
              <wp:positionV relativeFrom="page">
                <wp:posOffset>9432003</wp:posOffset>
              </wp:positionV>
              <wp:extent cx="1270" cy="99949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9994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999490">
                            <a:moveTo>
                              <a:pt x="0" y="0"/>
                            </a:moveTo>
                            <a:lnTo>
                              <a:pt x="0" y="998994"/>
                            </a:lnTo>
                          </a:path>
                        </a:pathLst>
                      </a:custGeom>
                      <a:ln w="3175">
                        <a:solidFill>
                          <a:srgbClr val="D59B5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301FCD" id="Graphic 20" o:spid="_x0000_s1026" style="position:absolute;margin-left:347.6pt;margin-top:742.7pt;width:.1pt;height:78.7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999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" path="m,l,998994e" filled="f" strokecolor="#d59b5e" strokeweight=".2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760" behindDoc="1" locked="0" layoutInCell="1" allowOverlap="1" wp14:anchorId="7C391194" wp14:editId="346457D2">
              <wp:simplePos x="0" y="0"/>
              <wp:positionH relativeFrom="page">
                <wp:posOffset>5848412</wp:posOffset>
              </wp:positionH>
              <wp:positionV relativeFrom="page">
                <wp:posOffset>9432003</wp:posOffset>
              </wp:positionV>
              <wp:extent cx="1270" cy="99949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9994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999490">
                            <a:moveTo>
                              <a:pt x="0" y="0"/>
                            </a:moveTo>
                            <a:lnTo>
                              <a:pt x="0" y="998994"/>
                            </a:lnTo>
                          </a:path>
                        </a:pathLst>
                      </a:custGeom>
                      <a:ln w="3175">
                        <a:solidFill>
                          <a:srgbClr val="D59B5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E37EDC" id="Graphic 21" o:spid="_x0000_s1026" style="position:absolute;margin-left:460.5pt;margin-top:742.7pt;width:.1pt;height:78.7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999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" path="m,l,998994e" filled="f" strokecolor="#d59b5e" strokeweight=".25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D27B8" w14:textId="77777777" w:rsidR="00581E3F" w:rsidRDefault="00581E3F">
      <w:r>
        <w:separator/>
      </w:r>
    </w:p>
  </w:footnote>
  <w:footnote w:type="continuationSeparator" w:id="0">
    <w:p w14:paraId="0ABB0109" w14:textId="77777777" w:rsidR="00581E3F" w:rsidRDefault="00581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C29A" w14:textId="77777777" w:rsidR="00EE1FF2" w:rsidRDefault="00D8039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37760" behindDoc="1" locked="0" layoutInCell="1" allowOverlap="1" wp14:anchorId="0CD5D16C" wp14:editId="01CFC79F">
          <wp:simplePos x="0" y="0"/>
          <wp:positionH relativeFrom="column">
            <wp:posOffset>5123693</wp:posOffset>
          </wp:positionH>
          <wp:positionV relativeFrom="paragraph">
            <wp:posOffset>-1529280</wp:posOffset>
          </wp:positionV>
          <wp:extent cx="1076177" cy="1020932"/>
          <wp:effectExtent l="0" t="0" r="3810" b="0"/>
          <wp:wrapNone/>
          <wp:docPr id="645796898" name="Grafik 17" descr="Ein Bild, das Schrift, Grafiken, Logo,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4765742" name="Grafik 17" descr="Ein Bild, das Schrift, Grafiken, Logo,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177" cy="1020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0128" behindDoc="1" locked="0" layoutInCell="1" allowOverlap="1" wp14:anchorId="1B29D8C2" wp14:editId="2F6D5496">
              <wp:simplePos x="0" y="0"/>
              <wp:positionH relativeFrom="page">
                <wp:posOffset>3779999</wp:posOffset>
              </wp:positionH>
              <wp:positionV relativeFrom="page">
                <wp:posOffset>1731177</wp:posOffset>
              </wp:positionV>
              <wp:extent cx="382270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2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2270">
                            <a:moveTo>
                              <a:pt x="0" y="0"/>
                            </a:moveTo>
                            <a:lnTo>
                              <a:pt x="382219" y="0"/>
                            </a:lnTo>
                          </a:path>
                        </a:pathLst>
                      </a:custGeom>
                      <a:ln w="6350">
                        <a:solidFill>
                          <a:srgbClr val="D59B5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7483C" id="Graphic 17" o:spid="_x0000_s1026" style="position:absolute;margin-left:297.65pt;margin-top:136.3pt;width:30.1pt;height:.1pt;z-index:-2515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" path="m,l382219,e" filled="f" strokecolor="#d59b5e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416" behindDoc="1" locked="0" layoutInCell="1" allowOverlap="1" wp14:anchorId="1052BB43" wp14:editId="50E6B8BA">
              <wp:simplePos x="0" y="0"/>
              <wp:positionH relativeFrom="page">
                <wp:posOffset>876499</wp:posOffset>
              </wp:positionH>
              <wp:positionV relativeFrom="page">
                <wp:posOffset>1643342</wp:posOffset>
              </wp:positionV>
              <wp:extent cx="2789555" cy="17081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955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9F347" w14:textId="77777777" w:rsidR="00EE1FF2" w:rsidRDefault="003D755F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rFonts w:ascii="Titillium Web" w:hAnsi="Titillium Web"/>
                              <w:b/>
                              <w:sz w:val="15"/>
                            </w:rPr>
                            <w:t>REDEFINE</w:t>
                          </w:r>
                          <w:r>
                            <w:rPr>
                              <w:rFonts w:ascii="Titillium Web" w:hAnsi="Titillium Web"/>
                              <w:b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Asset Management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GmbH |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Kantstraße 149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 xml:space="preserve">| 10623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Berlin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2BB43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7" type="#_x0000_t202" style="position:absolute;margin-left:69pt;margin-top:129.4pt;width:219.65pt;height:13.45pt;z-index:-2515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" filled="f" stroked="f">
              <v:textbox inset="0,0,0,0">
                <w:txbxContent>
                  <w:p w14:paraId="0889F347" w14:textId="77777777" w:rsidR="00EE1FF2" w:rsidRDefault="003D755F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rFonts w:ascii="Titillium Web" w:hAnsi="Titillium Web"/>
                        <w:b/>
                        <w:sz w:val="15"/>
                      </w:rPr>
                      <w:t>REDEFINE</w:t>
                    </w:r>
                    <w:r>
                      <w:rPr>
                        <w:rFonts w:ascii="Titillium Web" w:hAnsi="Titillium Web"/>
                        <w:b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Asset Management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GmbH |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Kantstraße 149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 xml:space="preserve">| 10623 </w:t>
                    </w:r>
                    <w:r>
                      <w:rPr>
                        <w:spacing w:val="-2"/>
                        <w:sz w:val="15"/>
                      </w:rPr>
                      <w:t>Berlin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28"/>
    <w:rsid w:val="0001442D"/>
    <w:rsid w:val="000571D8"/>
    <w:rsid w:val="0009507D"/>
    <w:rsid w:val="000A63FA"/>
    <w:rsid w:val="000C0C16"/>
    <w:rsid w:val="000C77C0"/>
    <w:rsid w:val="00102BD3"/>
    <w:rsid w:val="0010545D"/>
    <w:rsid w:val="00145819"/>
    <w:rsid w:val="00162787"/>
    <w:rsid w:val="001B2142"/>
    <w:rsid w:val="00251D85"/>
    <w:rsid w:val="002B1DE8"/>
    <w:rsid w:val="002B7E54"/>
    <w:rsid w:val="002B7E55"/>
    <w:rsid w:val="002F5765"/>
    <w:rsid w:val="0031210E"/>
    <w:rsid w:val="003136CD"/>
    <w:rsid w:val="003C492A"/>
    <w:rsid w:val="003D755F"/>
    <w:rsid w:val="00403BCA"/>
    <w:rsid w:val="0046234B"/>
    <w:rsid w:val="004B4FC4"/>
    <w:rsid w:val="00562DDB"/>
    <w:rsid w:val="00566BA5"/>
    <w:rsid w:val="00581E3F"/>
    <w:rsid w:val="006074D5"/>
    <w:rsid w:val="00607C08"/>
    <w:rsid w:val="006627FA"/>
    <w:rsid w:val="006774A7"/>
    <w:rsid w:val="006947A4"/>
    <w:rsid w:val="006D72F2"/>
    <w:rsid w:val="006E3CC4"/>
    <w:rsid w:val="006E67AD"/>
    <w:rsid w:val="007055D9"/>
    <w:rsid w:val="0072279B"/>
    <w:rsid w:val="0078061B"/>
    <w:rsid w:val="007A629A"/>
    <w:rsid w:val="007C0B4D"/>
    <w:rsid w:val="007C6521"/>
    <w:rsid w:val="007D1397"/>
    <w:rsid w:val="00815077"/>
    <w:rsid w:val="00816092"/>
    <w:rsid w:val="008F0704"/>
    <w:rsid w:val="008F6A59"/>
    <w:rsid w:val="0090398E"/>
    <w:rsid w:val="00927491"/>
    <w:rsid w:val="009947DC"/>
    <w:rsid w:val="009A52B4"/>
    <w:rsid w:val="009A76D4"/>
    <w:rsid w:val="009F4970"/>
    <w:rsid w:val="00A002E0"/>
    <w:rsid w:val="00A16BCA"/>
    <w:rsid w:val="00A6488C"/>
    <w:rsid w:val="00AA6228"/>
    <w:rsid w:val="00AB0259"/>
    <w:rsid w:val="00AC7AC1"/>
    <w:rsid w:val="00B10443"/>
    <w:rsid w:val="00B56759"/>
    <w:rsid w:val="00BD497D"/>
    <w:rsid w:val="00BE41B3"/>
    <w:rsid w:val="00C158DC"/>
    <w:rsid w:val="00C21193"/>
    <w:rsid w:val="00C2694F"/>
    <w:rsid w:val="00C41511"/>
    <w:rsid w:val="00C47296"/>
    <w:rsid w:val="00C54958"/>
    <w:rsid w:val="00CB65A7"/>
    <w:rsid w:val="00CC6AF6"/>
    <w:rsid w:val="00CD1661"/>
    <w:rsid w:val="00D21B5B"/>
    <w:rsid w:val="00D73083"/>
    <w:rsid w:val="00D8039F"/>
    <w:rsid w:val="00DF7CB9"/>
    <w:rsid w:val="00E029E5"/>
    <w:rsid w:val="00E06A94"/>
    <w:rsid w:val="00E47E02"/>
    <w:rsid w:val="00E60069"/>
    <w:rsid w:val="00E74DEB"/>
    <w:rsid w:val="00E7631A"/>
    <w:rsid w:val="00E763F6"/>
    <w:rsid w:val="00E86EF1"/>
    <w:rsid w:val="00E901A6"/>
    <w:rsid w:val="00E90C7C"/>
    <w:rsid w:val="00EE1FF2"/>
    <w:rsid w:val="00F106CC"/>
    <w:rsid w:val="00F34990"/>
    <w:rsid w:val="00F355ED"/>
    <w:rsid w:val="00F75441"/>
    <w:rsid w:val="00FD131F"/>
    <w:rsid w:val="00FD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F0C67"/>
  <w15:docId w15:val="{7A087C8A-1046-438E-972A-16D42D8B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tillium Web Light" w:eastAsia="Titillium Web Light" w:hAnsi="Titillium Web Light" w:cs="Titillium Web Light"/>
      <w:lang w:val="de-DE"/>
    </w:rPr>
  </w:style>
  <w:style w:type="paragraph" w:styleId="Heading1">
    <w:name w:val="heading 1"/>
    <w:basedOn w:val="Normal"/>
    <w:link w:val="Heading1Char"/>
    <w:uiPriority w:val="9"/>
    <w:qFormat/>
    <w:pPr>
      <w:spacing w:before="118"/>
      <w:ind w:left="107"/>
      <w:outlineLvl w:val="0"/>
    </w:pPr>
    <w:rPr>
      <w:rFonts w:ascii="Titillium Web" w:eastAsia="Titillium Web" w:hAnsi="Titillium Web" w:cs="Titillium Web"/>
      <w:b/>
      <w:bCs/>
      <w:sz w:val="16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B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8039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39F"/>
    <w:rPr>
      <w:rFonts w:ascii="Titillium Web Light" w:eastAsia="Titillium Web Light" w:hAnsi="Titillium Web Light" w:cs="Titillium Web Light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D8039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39F"/>
    <w:rPr>
      <w:rFonts w:ascii="Titillium Web Light" w:eastAsia="Titillium Web Light" w:hAnsi="Titillium Web Light" w:cs="Titillium Web Light"/>
      <w:lang w:val="de-DE"/>
    </w:rPr>
  </w:style>
  <w:style w:type="character" w:customStyle="1" w:styleId="Heading1Char">
    <w:name w:val="Heading 1 Char"/>
    <w:basedOn w:val="DefaultParagraphFont"/>
    <w:link w:val="Heading1"/>
    <w:uiPriority w:val="9"/>
    <w:rsid w:val="00D8039F"/>
    <w:rPr>
      <w:rFonts w:ascii="Titillium Web" w:eastAsia="Titillium Web" w:hAnsi="Titillium Web" w:cs="Titillium Web"/>
      <w:b/>
      <w:bCs/>
      <w:sz w:val="16"/>
      <w:szCs w:val="16"/>
      <w:lang w:val="de-DE"/>
    </w:rPr>
  </w:style>
  <w:style w:type="character" w:customStyle="1" w:styleId="BodyTextChar">
    <w:name w:val="Body Text Char"/>
    <w:basedOn w:val="DefaultParagraphFont"/>
    <w:link w:val="BodyText"/>
    <w:uiPriority w:val="1"/>
    <w:rsid w:val="00D8039F"/>
    <w:rPr>
      <w:rFonts w:ascii="Titillium Web Light" w:eastAsia="Titillium Web Light" w:hAnsi="Titillium Web Light" w:cs="Titillium Web Light"/>
      <w:sz w:val="16"/>
      <w:szCs w:val="16"/>
      <w:lang w:val="de-DE"/>
    </w:rPr>
  </w:style>
  <w:style w:type="character" w:styleId="Hyperlink">
    <w:name w:val="Hyperlink"/>
    <w:basedOn w:val="DefaultParagraphFont"/>
    <w:uiPriority w:val="99"/>
    <w:unhideWhenUsed/>
    <w:rsid w:val="00CB65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5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05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3BC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kontakt@redefine.group" TargetMode="External"/><Relationship Id="rId2" Type="http://schemas.openxmlformats.org/officeDocument/2006/relationships/hyperlink" Target="http://www.redefine.group/" TargetMode="External"/><Relationship Id="rId1" Type="http://schemas.openxmlformats.org/officeDocument/2006/relationships/hyperlink" Target="http://www.redefine.group/" TargetMode="External"/><Relationship Id="rId6" Type="http://schemas.openxmlformats.org/officeDocument/2006/relationships/hyperlink" Target="http://www.redefine.group/" TargetMode="External"/><Relationship Id="rId5" Type="http://schemas.openxmlformats.org/officeDocument/2006/relationships/hyperlink" Target="mailto:kontakt@redefine.group" TargetMode="External"/><Relationship Id="rId4" Type="http://schemas.openxmlformats.org/officeDocument/2006/relationships/hyperlink" Target="http://www.redefine.group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suoha\R3DEFINE%20Asset%20Management%20GmbH\R3DEFINE%20Asset%20Management%20-%20Dokumente\General\RAM%20-%20Company\Vorlagen\Brief\Briefvorlage%20Redefine%20Grou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4734504954F544BC428EE16C89FD01" ma:contentTypeVersion="15" ma:contentTypeDescription="Ein neues Dokument erstellen." ma:contentTypeScope="" ma:versionID="3c3d4a59f79bb6bbe2f74cc6b53a13d1">
  <xsd:schema xmlns:xsd="http://www.w3.org/2001/XMLSchema" xmlns:xs="http://www.w3.org/2001/XMLSchema" xmlns:p="http://schemas.microsoft.com/office/2006/metadata/properties" xmlns:ns2="d47ff7e4-d462-445f-8a6f-6980df6881ac" xmlns:ns3="10c51629-9d4e-44b7-9242-5dd18297b802" targetNamespace="http://schemas.microsoft.com/office/2006/metadata/properties" ma:root="true" ma:fieldsID="46717f953fb893f7dd8578ae7853de22" ns2:_="" ns3:_="">
    <xsd:import namespace="d47ff7e4-d462-445f-8a6f-6980df6881ac"/>
    <xsd:import namespace="10c51629-9d4e-44b7-9242-5dd18297b8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ff7e4-d462-445f-8a6f-6980df6881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e50c464a-904d-41d4-9784-fbeca2fad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51629-9d4e-44b7-9242-5dd18297b80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a642b09-3874-4348-9bcd-56c556d889cb}" ma:internalName="TaxCatchAll" ma:showField="CatchAllData" ma:web="10c51629-9d4e-44b7-9242-5dd18297b8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c51629-9d4e-44b7-9242-5dd18297b802" xsi:nil="true"/>
    <lcf76f155ced4ddcb4097134ff3c332f xmlns="d47ff7e4-d462-445f-8a6f-6980df6881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49AE6B-83C3-524F-BD17-7E0EE751D3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7A64B1-7AA4-4F0E-B74D-A853C523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ff7e4-d462-445f-8a6f-6980df6881ac"/>
    <ds:schemaRef ds:uri="10c51629-9d4e-44b7-9242-5dd18297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44823-39CB-4398-8A5E-0309C578C2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F1A13-57C3-4B9F-9226-B1FC77FB594F}">
  <ds:schemaRefs>
    <ds:schemaRef ds:uri="http://schemas.microsoft.com/office/2006/metadata/properties"/>
    <ds:schemaRef ds:uri="http://schemas.microsoft.com/office/infopath/2007/PartnerControls"/>
    <ds:schemaRef ds:uri="10c51629-9d4e-44b7-9242-5dd18297b802"/>
    <ds:schemaRef ds:uri="d47ff7e4-d462-445f-8a6f-6980df6881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Briefvorlage Redefine Group.dotx</Template>
  <TotalTime>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osuoha</dc:creator>
  <cp:lastModifiedBy>Maxence Gauthier</cp:lastModifiedBy>
  <cp:revision>3</cp:revision>
  <dcterms:created xsi:type="dcterms:W3CDTF">2025-10-10T09:58:00Z</dcterms:created>
  <dcterms:modified xsi:type="dcterms:W3CDTF">2025-10-10T10:40:00Z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Adobe InDesign 19.4 (Macintosh)</vt:lpwstr>
  </property>
  <property fmtid="{D5CDD505-2E9C-101B-9397-08002B2CF9AE}" pid="4" name="LastSaved">
    <vt:filetime>2024-10-17T00:00:00Z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0x010100874734504954F544BC428EE16C89FD01</vt:lpwstr>
  </property>
  <property fmtid="{D5CDD505-2E9C-101B-9397-08002B2CF9AE}" pid="7" name="MediaServiceImageTags">
    <vt:lpwstr/>
  </property>
</Properties>
</file>